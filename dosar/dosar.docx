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F64DC1" w14:textId="77777777" w:rsidR="009F6580" w:rsidRDefault="00000000">
      <w:pPr>
        <w:spacing w:after="124" w:line="259" w:lineRule="auto"/>
        <w:ind w:left="20" w:firstLine="0"/>
        <w:jc w:val="center"/>
      </w:pPr>
      <w:proofErr w:type="spellStart"/>
      <w:r>
        <w:rPr>
          <w:rFonts w:ascii="Georgia" w:eastAsia="Georgia" w:hAnsi="Georgia" w:cs="Georgia"/>
          <w:sz w:val="32"/>
        </w:rPr>
        <w:t>Colegiul</w:t>
      </w:r>
      <w:proofErr w:type="spellEnd"/>
      <w:r>
        <w:rPr>
          <w:rFonts w:ascii="Georgia" w:eastAsia="Georgia" w:hAnsi="Georgia" w:cs="Georgia"/>
          <w:sz w:val="32"/>
        </w:rPr>
        <w:t xml:space="preserve"> </w:t>
      </w:r>
      <w:proofErr w:type="spellStart"/>
      <w:r>
        <w:rPr>
          <w:rFonts w:ascii="Georgia" w:eastAsia="Georgia" w:hAnsi="Georgia" w:cs="Georgia"/>
          <w:sz w:val="32"/>
        </w:rPr>
        <w:t>Național</w:t>
      </w:r>
      <w:proofErr w:type="spellEnd"/>
      <w:r>
        <w:rPr>
          <w:rFonts w:ascii="Georgia" w:eastAsia="Georgia" w:hAnsi="Georgia" w:cs="Georgia"/>
          <w:sz w:val="32"/>
        </w:rPr>
        <w:t xml:space="preserve"> "</w:t>
      </w:r>
      <w:proofErr w:type="spellStart"/>
      <w:r>
        <w:rPr>
          <w:rFonts w:ascii="Georgia" w:eastAsia="Georgia" w:hAnsi="Georgia" w:cs="Georgia"/>
          <w:sz w:val="32"/>
        </w:rPr>
        <w:t>Eudoxiu</w:t>
      </w:r>
      <w:proofErr w:type="spellEnd"/>
      <w:r>
        <w:rPr>
          <w:rFonts w:ascii="Georgia" w:eastAsia="Georgia" w:hAnsi="Georgia" w:cs="Georgia"/>
          <w:sz w:val="32"/>
        </w:rPr>
        <w:t xml:space="preserve"> </w:t>
      </w:r>
      <w:proofErr w:type="spellStart"/>
      <w:r>
        <w:rPr>
          <w:rFonts w:ascii="Georgia" w:eastAsia="Georgia" w:hAnsi="Georgia" w:cs="Georgia"/>
          <w:sz w:val="32"/>
        </w:rPr>
        <w:t>Hurmuzachi</w:t>
      </w:r>
      <w:proofErr w:type="spellEnd"/>
      <w:r>
        <w:rPr>
          <w:rFonts w:ascii="Georgia" w:eastAsia="Georgia" w:hAnsi="Georgia" w:cs="Georgia"/>
          <w:sz w:val="32"/>
        </w:rPr>
        <w:t xml:space="preserve">" </w:t>
      </w:r>
      <w:proofErr w:type="spellStart"/>
      <w:r>
        <w:rPr>
          <w:rFonts w:ascii="Georgia" w:eastAsia="Georgia" w:hAnsi="Georgia" w:cs="Georgia"/>
          <w:sz w:val="32"/>
        </w:rPr>
        <w:t>Rădăuți</w:t>
      </w:r>
      <w:proofErr w:type="spellEnd"/>
      <w:r>
        <w:rPr>
          <w:rFonts w:ascii="Georgia" w:eastAsia="Georgia" w:hAnsi="Georgia" w:cs="Georgia"/>
          <w:sz w:val="32"/>
        </w:rPr>
        <w:t xml:space="preserve"> </w:t>
      </w:r>
    </w:p>
    <w:p w14:paraId="4D11CEC3" w14:textId="77777777" w:rsidR="009F6580" w:rsidRDefault="00000000">
      <w:pPr>
        <w:spacing w:after="207" w:line="259" w:lineRule="auto"/>
        <w:ind w:left="98" w:firstLine="0"/>
        <w:jc w:val="center"/>
      </w:pPr>
      <w:r>
        <w:rPr>
          <w:rFonts w:ascii="Georgia" w:eastAsia="Georgia" w:hAnsi="Georgia" w:cs="Georgia"/>
          <w:sz w:val="28"/>
        </w:rPr>
        <w:t xml:space="preserve"> </w:t>
      </w:r>
    </w:p>
    <w:p w14:paraId="3F35ED06" w14:textId="77777777" w:rsidR="009F6580" w:rsidRDefault="00000000">
      <w:pPr>
        <w:spacing w:after="156" w:line="259" w:lineRule="auto"/>
        <w:ind w:left="19"/>
      </w:pPr>
      <w:r>
        <w:rPr>
          <w:rFonts w:ascii="Georgia" w:eastAsia="Georgia" w:hAnsi="Georgia" w:cs="Georgia"/>
          <w:b/>
          <w:sz w:val="34"/>
        </w:rPr>
        <w:t xml:space="preserve">LUCRARE PENTRU OBȚINEREA EXAMENULUI DE </w:t>
      </w:r>
    </w:p>
    <w:p w14:paraId="12D2E563" w14:textId="77777777" w:rsidR="009F6580" w:rsidRDefault="00000000">
      <w:pPr>
        <w:spacing w:after="48" w:line="259" w:lineRule="auto"/>
        <w:ind w:left="173"/>
      </w:pPr>
      <w:r>
        <w:rPr>
          <w:rFonts w:ascii="Georgia" w:eastAsia="Georgia" w:hAnsi="Georgia" w:cs="Georgia"/>
          <w:b/>
          <w:sz w:val="34"/>
        </w:rPr>
        <w:t xml:space="preserve">ATESTARE A COMPETENȚELOR PROFESIONALE </w:t>
      </w:r>
    </w:p>
    <w:p w14:paraId="74991F61" w14:textId="66C3F4BF" w:rsidR="009F6580" w:rsidRDefault="00000000" w:rsidP="006559DF">
      <w:pPr>
        <w:spacing w:after="156" w:line="259" w:lineRule="auto"/>
        <w:ind w:left="83" w:firstLine="0"/>
        <w:jc w:val="center"/>
      </w:pPr>
      <w:r>
        <w:rPr>
          <w:rFonts w:ascii="Georgia" w:eastAsia="Georgia" w:hAnsi="Georgia" w:cs="Georgia"/>
          <w:sz w:val="22"/>
        </w:rPr>
        <w:t xml:space="preserve">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78E8175" wp14:editId="71092EDC">
                <wp:simplePos x="0" y="0"/>
                <wp:positionH relativeFrom="page">
                  <wp:posOffset>545592</wp:posOffset>
                </wp:positionH>
                <wp:positionV relativeFrom="page">
                  <wp:posOffset>3409188</wp:posOffset>
                </wp:positionV>
                <wp:extent cx="7014972" cy="3567684"/>
                <wp:effectExtent l="0" t="0" r="0" b="0"/>
                <wp:wrapTopAndBottom/>
                <wp:docPr id="5782" name="Group 5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14972" cy="3567684"/>
                          <a:chOff x="0" y="0"/>
                          <a:chExt cx="7014972" cy="3567684"/>
                        </a:xfrm>
                      </wpg:grpSpPr>
                      <wps:wsp>
                        <wps:cNvPr id="25" name="Rectangle 25"/>
                        <wps:cNvSpPr/>
                        <wps:spPr>
                          <a:xfrm>
                            <a:off x="353873" y="552956"/>
                            <a:ext cx="44941" cy="1819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6FF3DB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56" name="Picture 695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58496" y="2787396"/>
                            <a:ext cx="6839712" cy="7406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6060" cy="29352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Shape 91"/>
                        <wps:cNvSpPr/>
                        <wps:spPr>
                          <a:xfrm>
                            <a:off x="117348" y="111252"/>
                            <a:ext cx="6341364" cy="2712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1364" h="2712720">
                                <a:moveTo>
                                  <a:pt x="0" y="0"/>
                                </a:moveTo>
                                <a:lnTo>
                                  <a:pt x="2179828" y="0"/>
                                </a:lnTo>
                                <a:cubicBezTo>
                                  <a:pt x="2289302" y="0"/>
                                  <a:pt x="2377948" y="50546"/>
                                  <a:pt x="2377948" y="113030"/>
                                </a:cubicBezTo>
                                <a:cubicBezTo>
                                  <a:pt x="2377948" y="175513"/>
                                  <a:pt x="2289302" y="226060"/>
                                  <a:pt x="2179828" y="226060"/>
                                </a:cubicBezTo>
                                <a:lnTo>
                                  <a:pt x="1783461" y="226060"/>
                                </a:lnTo>
                                <a:cubicBezTo>
                                  <a:pt x="1674114" y="226060"/>
                                  <a:pt x="1585341" y="276733"/>
                                  <a:pt x="1585341" y="339089"/>
                                </a:cubicBezTo>
                                <a:cubicBezTo>
                                  <a:pt x="1585341" y="401574"/>
                                  <a:pt x="1674114" y="452120"/>
                                  <a:pt x="1783461" y="452120"/>
                                </a:cubicBezTo>
                                <a:lnTo>
                                  <a:pt x="4557903" y="452120"/>
                                </a:lnTo>
                                <a:cubicBezTo>
                                  <a:pt x="4667250" y="452120"/>
                                  <a:pt x="4756023" y="401574"/>
                                  <a:pt x="4756023" y="339089"/>
                                </a:cubicBezTo>
                                <a:cubicBezTo>
                                  <a:pt x="4756023" y="276606"/>
                                  <a:pt x="4667250" y="226060"/>
                                  <a:pt x="4557903" y="226060"/>
                                </a:cubicBezTo>
                                <a:lnTo>
                                  <a:pt x="4161536" y="226060"/>
                                </a:lnTo>
                                <a:cubicBezTo>
                                  <a:pt x="4052062" y="226060"/>
                                  <a:pt x="3963289" y="175513"/>
                                  <a:pt x="3963289" y="113030"/>
                                </a:cubicBezTo>
                                <a:cubicBezTo>
                                  <a:pt x="3963289" y="50546"/>
                                  <a:pt x="4052062" y="0"/>
                                  <a:pt x="4161536" y="0"/>
                                </a:cubicBezTo>
                                <a:lnTo>
                                  <a:pt x="6341364" y="0"/>
                                </a:lnTo>
                                <a:lnTo>
                                  <a:pt x="5548630" y="1130300"/>
                                </a:lnTo>
                                <a:lnTo>
                                  <a:pt x="6341364" y="2260600"/>
                                </a:lnTo>
                                <a:lnTo>
                                  <a:pt x="4756023" y="2260600"/>
                                </a:lnTo>
                                <a:lnTo>
                                  <a:pt x="4756023" y="2599690"/>
                                </a:lnTo>
                                <a:cubicBezTo>
                                  <a:pt x="4756023" y="2662174"/>
                                  <a:pt x="4667250" y="2712720"/>
                                  <a:pt x="4557903" y="2712720"/>
                                </a:cubicBezTo>
                                <a:lnTo>
                                  <a:pt x="1783461" y="2712720"/>
                                </a:lnTo>
                                <a:cubicBezTo>
                                  <a:pt x="1674114" y="2712720"/>
                                  <a:pt x="1585341" y="2662174"/>
                                  <a:pt x="1585341" y="2599690"/>
                                </a:cubicBezTo>
                                <a:lnTo>
                                  <a:pt x="1585341" y="2260600"/>
                                </a:lnTo>
                                <a:lnTo>
                                  <a:pt x="0" y="2260600"/>
                                </a:lnTo>
                                <a:lnTo>
                                  <a:pt x="792607" y="11303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D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4080637" y="224282"/>
                            <a:ext cx="792734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734" h="339090">
                                <a:moveTo>
                                  <a:pt x="0" y="0"/>
                                </a:moveTo>
                                <a:cubicBezTo>
                                  <a:pt x="0" y="62484"/>
                                  <a:pt x="88773" y="113030"/>
                                  <a:pt x="198247" y="113030"/>
                                </a:cubicBezTo>
                                <a:lnTo>
                                  <a:pt x="594614" y="113030"/>
                                </a:lnTo>
                                <a:cubicBezTo>
                                  <a:pt x="703961" y="113030"/>
                                  <a:pt x="792734" y="163703"/>
                                  <a:pt x="792734" y="226060"/>
                                </a:cubicBezTo>
                                <a:cubicBezTo>
                                  <a:pt x="792734" y="288544"/>
                                  <a:pt x="703961" y="339090"/>
                                  <a:pt x="594614" y="339090"/>
                                </a:cubicBezTo>
                                <a:lnTo>
                                  <a:pt x="0" y="3390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2AB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702689" y="224282"/>
                            <a:ext cx="792607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607" h="339090">
                                <a:moveTo>
                                  <a:pt x="792607" y="0"/>
                                </a:moveTo>
                                <a:lnTo>
                                  <a:pt x="792607" y="339090"/>
                                </a:lnTo>
                                <a:lnTo>
                                  <a:pt x="198120" y="339090"/>
                                </a:lnTo>
                                <a:cubicBezTo>
                                  <a:pt x="88773" y="339090"/>
                                  <a:pt x="0" y="288544"/>
                                  <a:pt x="0" y="226060"/>
                                </a:cubicBezTo>
                                <a:cubicBezTo>
                                  <a:pt x="0" y="163703"/>
                                  <a:pt x="88773" y="113030"/>
                                  <a:pt x="198120" y="113030"/>
                                </a:cubicBezTo>
                                <a:lnTo>
                                  <a:pt x="594487" y="113030"/>
                                </a:lnTo>
                                <a:cubicBezTo>
                                  <a:pt x="703961" y="113030"/>
                                  <a:pt x="792607" y="62484"/>
                                  <a:pt x="7926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2ABC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17348" y="111252"/>
                            <a:ext cx="6341364" cy="2712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41364" h="2712720">
                                <a:moveTo>
                                  <a:pt x="0" y="0"/>
                                </a:moveTo>
                                <a:lnTo>
                                  <a:pt x="2179828" y="0"/>
                                </a:lnTo>
                                <a:cubicBezTo>
                                  <a:pt x="2289302" y="0"/>
                                  <a:pt x="2377948" y="50546"/>
                                  <a:pt x="2377948" y="113030"/>
                                </a:cubicBezTo>
                                <a:cubicBezTo>
                                  <a:pt x="2377948" y="175513"/>
                                  <a:pt x="2289302" y="226060"/>
                                  <a:pt x="2179828" y="226060"/>
                                </a:cubicBezTo>
                                <a:lnTo>
                                  <a:pt x="1783461" y="226060"/>
                                </a:lnTo>
                                <a:cubicBezTo>
                                  <a:pt x="1674114" y="226060"/>
                                  <a:pt x="1585341" y="276733"/>
                                  <a:pt x="1585341" y="339089"/>
                                </a:cubicBezTo>
                                <a:cubicBezTo>
                                  <a:pt x="1585341" y="401574"/>
                                  <a:pt x="1674114" y="452120"/>
                                  <a:pt x="1783461" y="452120"/>
                                </a:cubicBezTo>
                                <a:lnTo>
                                  <a:pt x="4557903" y="452120"/>
                                </a:lnTo>
                                <a:cubicBezTo>
                                  <a:pt x="4667250" y="452120"/>
                                  <a:pt x="4756023" y="401574"/>
                                  <a:pt x="4756023" y="339089"/>
                                </a:cubicBezTo>
                                <a:cubicBezTo>
                                  <a:pt x="4756023" y="276606"/>
                                  <a:pt x="4667250" y="226060"/>
                                  <a:pt x="4557903" y="226060"/>
                                </a:cubicBezTo>
                                <a:lnTo>
                                  <a:pt x="4161536" y="226060"/>
                                </a:lnTo>
                                <a:cubicBezTo>
                                  <a:pt x="4052062" y="226060"/>
                                  <a:pt x="3963289" y="175513"/>
                                  <a:pt x="3963289" y="113030"/>
                                </a:cubicBezTo>
                                <a:cubicBezTo>
                                  <a:pt x="3963289" y="50546"/>
                                  <a:pt x="4052062" y="0"/>
                                  <a:pt x="4161536" y="0"/>
                                </a:cubicBezTo>
                                <a:lnTo>
                                  <a:pt x="6341364" y="0"/>
                                </a:lnTo>
                                <a:lnTo>
                                  <a:pt x="5548630" y="1130300"/>
                                </a:lnTo>
                                <a:lnTo>
                                  <a:pt x="6341364" y="2260600"/>
                                </a:lnTo>
                                <a:lnTo>
                                  <a:pt x="4756023" y="2260600"/>
                                </a:lnTo>
                                <a:lnTo>
                                  <a:pt x="4756023" y="2599690"/>
                                </a:lnTo>
                                <a:cubicBezTo>
                                  <a:pt x="4756023" y="2662174"/>
                                  <a:pt x="4667250" y="2712720"/>
                                  <a:pt x="4557903" y="2712720"/>
                                </a:cubicBezTo>
                                <a:lnTo>
                                  <a:pt x="1783461" y="2712720"/>
                                </a:lnTo>
                                <a:cubicBezTo>
                                  <a:pt x="1674114" y="2712720"/>
                                  <a:pt x="1585341" y="2662174"/>
                                  <a:pt x="1585341" y="2599690"/>
                                </a:cubicBezTo>
                                <a:lnTo>
                                  <a:pt x="1585341" y="2260600"/>
                                </a:lnTo>
                                <a:lnTo>
                                  <a:pt x="0" y="2260600"/>
                                </a:lnTo>
                                <a:lnTo>
                                  <a:pt x="792607" y="1130300"/>
                                </a:lnTo>
                                <a:close/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2495296" y="224282"/>
                            <a:ext cx="0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9090">
                                <a:moveTo>
                                  <a:pt x="0" y="0"/>
                                </a:moveTo>
                                <a:lnTo>
                                  <a:pt x="0" y="339090"/>
                                </a:lnTo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4080637" y="224282"/>
                            <a:ext cx="0" cy="339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9090">
                                <a:moveTo>
                                  <a:pt x="0" y="33909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1702689" y="450342"/>
                            <a:ext cx="0" cy="1921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1510">
                                <a:moveTo>
                                  <a:pt x="0" y="192151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4873371" y="450342"/>
                            <a:ext cx="0" cy="1921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1510">
                                <a:moveTo>
                                  <a:pt x="0" y="0"/>
                                </a:moveTo>
                                <a:lnTo>
                                  <a:pt x="0" y="1921510"/>
                                </a:lnTo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7030A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5" name="Shape 7195"/>
                        <wps:cNvSpPr/>
                        <wps:spPr>
                          <a:xfrm>
                            <a:off x="2036064" y="900684"/>
                            <a:ext cx="2561844" cy="1588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844" h="1588008">
                                <a:moveTo>
                                  <a:pt x="0" y="0"/>
                                </a:moveTo>
                                <a:lnTo>
                                  <a:pt x="2561844" y="0"/>
                                </a:lnTo>
                                <a:lnTo>
                                  <a:pt x="2561844" y="1588008"/>
                                </a:lnTo>
                                <a:lnTo>
                                  <a:pt x="0" y="1588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D5F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2036064" y="900684"/>
                            <a:ext cx="2561844" cy="1588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844" h="1588008">
                                <a:moveTo>
                                  <a:pt x="0" y="1588008"/>
                                </a:moveTo>
                                <a:lnTo>
                                  <a:pt x="2561844" y="1588008"/>
                                </a:lnTo>
                                <a:lnTo>
                                  <a:pt x="25618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096" cap="flat">
                            <a:round/>
                          </a:ln>
                        </wps:spPr>
                        <wps:style>
                          <a:lnRef idx="1">
                            <a:srgbClr val="F1D5F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3316859" y="975614"/>
                            <a:ext cx="38021" cy="171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099FE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195195" y="1363174"/>
                            <a:ext cx="2983626" cy="811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3A86D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howcard Gothic" w:eastAsia="Showcard Gothic" w:hAnsi="Showcard Gothic" w:cs="Showcard Gothic"/>
                                  <w:color w:val="660066"/>
                                  <w:sz w:val="96"/>
                                </w:rPr>
                                <w:t>BAQUIZ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438777" y="1363174"/>
                            <a:ext cx="162154" cy="8111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5FD689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Showcard Gothic" w:eastAsia="Showcard Gothic" w:hAnsi="Showcard Gothic" w:cs="Showcard Gothic"/>
                                  <w:color w:val="660066"/>
                                  <w:sz w:val="9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131187" y="2164969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AAA68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8E8175" id="Group 5782" o:spid="_x0000_s1026" style="position:absolute;left:0;text-align:left;margin-left:42.95pt;margin-top:268.45pt;width:552.35pt;height:280.9pt;z-index:251658240;mso-position-horizontal-relative:page;mso-position-vertical-relative:page" coordsize="70149,356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">
                <v:rect id="Rectangle 25" o:spid="_x0000_s1027" style="position:absolute;left:3538;top:5529;width:450;height:1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B6FF3DB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eorgia" w:eastAsia="Georgia" w:hAnsi="Georgia" w:cs="Georgia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956" o:spid="_x0000_s1028" type="#_x0000_t75" style="position:absolute;left:1584;top:27873;width:68398;height:7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">
                  <v:imagedata r:id="rId9" o:title=""/>
                </v:shape>
                <v:shape id="Picture 90" o:spid="_x0000_s1029" type="#_x0000_t75" style="position:absolute;width:65760;height:293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">
                  <v:imagedata r:id="rId10" o:title=""/>
                </v:shape>
                <v:shape id="Shape 91" o:spid="_x0000_s1030" style="position:absolute;left:1173;top:1112;width:63414;height:27127;visibility:visible;mso-wrap-style:square;v-text-anchor:top" coordsize="6341364,271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" path="m,l2179828,v109474,,198120,50546,198120,113030c2377948,175513,2289302,226060,2179828,226060r-396367,c1674114,226060,1585341,276733,1585341,339089v,62485,88773,113031,198120,113031l4557903,452120v109347,,198120,-50546,198120,-113031c4756023,276606,4667250,226060,4557903,226060r-396367,c4052062,226060,3963289,175513,3963289,113030,3963289,50546,4052062,,4161536,l6341364,,5548630,1130300r792734,1130300l4756023,2260600r,339090c4756023,2662174,4667250,2712720,4557903,2712720r-2774442,c1674114,2712720,1585341,2662174,1585341,2599690r,-339090l,2260600,792607,1130300,,xe" fillcolor="#f1d5f5" stroked="f" strokeweight="0">
                  <v:stroke miterlimit="83231f" joinstyle="miter"/>
                  <v:path arrowok="t" textboxrect="0,0,6341364,2712720"/>
                </v:shape>
                <v:shape id="Shape 92" o:spid="_x0000_s1031" style="position:absolute;left:40806;top:2242;width:7927;height:3391;visibility:visible;mso-wrap-style:square;v-text-anchor:top" coordsize="792734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" path="m,c,62484,88773,113030,198247,113030r396367,c703961,113030,792734,163703,792734,226060v,62484,-88773,113030,-198120,113030l,339090,,xe" fillcolor="#c2abc5" stroked="f" strokeweight="0">
                  <v:stroke miterlimit="83231f" joinstyle="miter"/>
                  <v:path arrowok="t" textboxrect="0,0,792734,339090"/>
                </v:shape>
                <v:shape id="Shape 93" o:spid="_x0000_s1032" style="position:absolute;left:17026;top:2242;width:7926;height:3391;visibility:visible;mso-wrap-style:square;v-text-anchor:top" coordsize="792607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" path="m792607,r,339090l198120,339090c88773,339090,,288544,,226060,,163703,88773,113030,198120,113030r396367,c703961,113030,792607,62484,792607,xe" fillcolor="#c2abc5" stroked="f" strokeweight="0">
                  <v:stroke miterlimit="83231f" joinstyle="miter"/>
                  <v:path arrowok="t" textboxrect="0,0,792607,339090"/>
                </v:shape>
                <v:shape id="Shape 94" o:spid="_x0000_s1033" style="position:absolute;left:1173;top:1112;width:63414;height:27127;visibility:visible;mso-wrap-style:square;v-text-anchor:top" coordsize="6341364,271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" path="m,l2179828,v109474,,198120,50546,198120,113030c2377948,175513,2289302,226060,2179828,226060r-396367,c1674114,226060,1585341,276733,1585341,339089v,62485,88773,113031,198120,113031l4557903,452120v109347,,198120,-50546,198120,-113031c4756023,276606,4667250,226060,4557903,226060r-396367,c4052062,226060,3963289,175513,3963289,113030,3963289,50546,4052062,,4161536,l6341364,,5548630,1130300r792734,1130300l4756023,2260600r,339090c4756023,2662174,4667250,2712720,4557903,2712720r-2774442,c1674114,2712720,1585341,2662174,1585341,2599690r,-339090l,2260600,792607,1130300,,xe" filled="f" strokecolor="#7030a0" strokeweight=".96pt">
                  <v:stroke miterlimit="83231f" joinstyle="miter"/>
                  <v:path arrowok="t" textboxrect="0,0,6341364,2712720"/>
                </v:shape>
                <v:shape id="Shape 95" o:spid="_x0000_s1034" style="position:absolute;left:24952;top:2242;width:0;height:3391;visibility:visible;mso-wrap-style:square;v-text-anchor:top" coordsize="0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" path="m,l,339090e" filled="f" strokecolor="#7030a0" strokeweight=".96pt">
                  <v:stroke miterlimit="83231f" joinstyle="miter"/>
                  <v:path arrowok="t" textboxrect="0,0,0,339090"/>
                </v:shape>
                <v:shape id="Shape 96" o:spid="_x0000_s1035" style="position:absolute;left:40806;top:2242;width:0;height:3391;visibility:visible;mso-wrap-style:square;v-text-anchor:top" coordsize="0,339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" path="m,339090l,e" filled="f" strokecolor="#7030a0" strokeweight=".96pt">
                  <v:stroke miterlimit="83231f" joinstyle="miter"/>
                  <v:path arrowok="t" textboxrect="0,0,0,339090"/>
                </v:shape>
                <v:shape id="Shape 97" o:spid="_x0000_s1036" style="position:absolute;left:17026;top:4503;width:0;height:19215;visibility:visible;mso-wrap-style:square;v-text-anchor:top" coordsize="0,192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" path="m,1921510l,e" filled="f" strokecolor="#7030a0" strokeweight=".96pt">
                  <v:stroke miterlimit="83231f" joinstyle="miter"/>
                  <v:path arrowok="t" textboxrect="0,0,0,1921510"/>
                </v:shape>
                <v:shape id="Shape 98" o:spid="_x0000_s1037" style="position:absolute;left:48733;top:4503;width:0;height:19215;visibility:visible;mso-wrap-style:square;v-text-anchor:top" coordsize="0,1921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" path="m,l,1921510e" filled="f" strokecolor="#7030a0" strokeweight=".96pt">
                  <v:stroke miterlimit="83231f" joinstyle="miter"/>
                  <v:path arrowok="t" textboxrect="0,0,0,1921510"/>
                </v:shape>
                <v:shape id="Shape 7195" o:spid="_x0000_s1038" style="position:absolute;left:20360;top:9006;width:25619;height:15880;visibility:visible;mso-wrap-style:square;v-text-anchor:top" coordsize="2561844,1588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" path="m,l2561844,r,1588008l,1588008,,e" fillcolor="#f1d5f5" stroked="f" strokeweight="0">
                  <v:stroke miterlimit="83231f" joinstyle="miter"/>
                  <v:path arrowok="t" textboxrect="0,0,2561844,1588008"/>
                </v:shape>
                <v:shape id="Shape 100" o:spid="_x0000_s1039" style="position:absolute;left:20360;top:9006;width:25619;height:15880;visibility:visible;mso-wrap-style:square;v-text-anchor:top" coordsize="2561844,1588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" path="m,1588008r2561844,l2561844,,,,,1588008xe" filled="f" strokecolor="#f1d5f5" strokeweight=".48pt">
                  <v:path arrowok="t" textboxrect="0,0,2561844,1588008"/>
                </v:shape>
                <v:rect id="Rectangle 101" o:spid="_x0000_s1040" style="position:absolute;left:33168;top:9756;width:380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615099FE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" o:spid="_x0000_s1041" style="position:absolute;left:21951;top:13631;width:29837;height:8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1BF3A86D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howcard Gothic" w:eastAsia="Showcard Gothic" w:hAnsi="Showcard Gothic" w:cs="Showcard Gothic"/>
                            <w:color w:val="660066"/>
                            <w:sz w:val="96"/>
                          </w:rPr>
                          <w:t>BAQUIZ</w:t>
                        </w:r>
                      </w:p>
                    </w:txbxContent>
                  </v:textbox>
                </v:rect>
                <v:rect id="Rectangle 103" o:spid="_x0000_s1042" style="position:absolute;left:44387;top:13631;width:1622;height:8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715FD689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Showcard Gothic" w:eastAsia="Showcard Gothic" w:hAnsi="Showcard Gothic" w:cs="Showcard Gothic"/>
                            <w:color w:val="660066"/>
                            <w:sz w:val="9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043" style="position:absolute;left:21311;top:2164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606AAA68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655700E3" w14:textId="7EA78BD0" w:rsidR="009F6580" w:rsidRDefault="00000000" w:rsidP="006559DF">
      <w:pPr>
        <w:spacing w:after="156" w:line="259" w:lineRule="auto"/>
        <w:ind w:left="24" w:firstLine="0"/>
      </w:pPr>
      <w:r>
        <w:rPr>
          <w:rFonts w:ascii="Georgia" w:eastAsia="Georgia" w:hAnsi="Georgia" w:cs="Georgia"/>
          <w:sz w:val="22"/>
        </w:rPr>
        <w:t xml:space="preserve">  </w:t>
      </w:r>
    </w:p>
    <w:p w14:paraId="55C9EA71" w14:textId="77777777" w:rsidR="009F6580" w:rsidRDefault="00000000">
      <w:pPr>
        <w:spacing w:after="178" w:line="259" w:lineRule="auto"/>
        <w:ind w:left="19"/>
      </w:pPr>
      <w:r>
        <w:rPr>
          <w:rFonts w:ascii="Gadugi" w:eastAsia="Gadugi" w:hAnsi="Gadugi" w:cs="Gadugi"/>
          <w:sz w:val="32"/>
        </w:rPr>
        <w:t xml:space="preserve">PROFESOR: </w:t>
      </w:r>
      <w:proofErr w:type="spellStart"/>
      <w:r>
        <w:rPr>
          <w:rFonts w:ascii="Gadugi" w:eastAsia="Gadugi" w:hAnsi="Gadugi" w:cs="Gadugi"/>
          <w:sz w:val="32"/>
        </w:rPr>
        <w:t>Coaj</w:t>
      </w:r>
      <w:r>
        <w:rPr>
          <w:rFonts w:ascii="Calibri" w:eastAsia="Calibri" w:hAnsi="Calibri" w:cs="Calibri"/>
          <w:sz w:val="32"/>
        </w:rPr>
        <w:t>ă</w:t>
      </w:r>
      <w:proofErr w:type="spellEnd"/>
      <w:r>
        <w:rPr>
          <w:rFonts w:ascii="Gadugi" w:eastAsia="Gadugi" w:hAnsi="Gadugi" w:cs="Gadugi"/>
          <w:sz w:val="32"/>
        </w:rPr>
        <w:t xml:space="preserve"> Gabriela </w:t>
      </w:r>
    </w:p>
    <w:p w14:paraId="3E33D30F" w14:textId="77777777" w:rsidR="009F6580" w:rsidRDefault="00000000">
      <w:pPr>
        <w:spacing w:after="178" w:line="259" w:lineRule="auto"/>
        <w:ind w:left="19"/>
      </w:pPr>
      <w:r>
        <w:rPr>
          <w:rFonts w:ascii="Gadugi" w:eastAsia="Gadugi" w:hAnsi="Gadugi" w:cs="Gadugi"/>
          <w:sz w:val="32"/>
        </w:rPr>
        <w:t xml:space="preserve">CLASA: a XII-a A </w:t>
      </w:r>
    </w:p>
    <w:p w14:paraId="6534B067" w14:textId="77777777" w:rsidR="009F6580" w:rsidRDefault="00000000">
      <w:pPr>
        <w:tabs>
          <w:tab w:val="center" w:pos="1440"/>
          <w:tab w:val="center" w:pos="2148"/>
          <w:tab w:val="center" w:pos="2857"/>
          <w:tab w:val="center" w:pos="3565"/>
          <w:tab w:val="right" w:pos="9091"/>
        </w:tabs>
        <w:spacing w:after="178" w:line="259" w:lineRule="auto"/>
        <w:ind w:left="0" w:firstLine="0"/>
      </w:pPr>
      <w:r>
        <w:rPr>
          <w:rFonts w:ascii="Gadugi" w:eastAsia="Gadugi" w:hAnsi="Gadugi" w:cs="Gadugi"/>
          <w:sz w:val="32"/>
        </w:rPr>
        <w:t xml:space="preserve">            </w:t>
      </w:r>
      <w:r>
        <w:rPr>
          <w:rFonts w:ascii="Gadugi" w:eastAsia="Gadugi" w:hAnsi="Gadugi" w:cs="Gadugi"/>
          <w:sz w:val="32"/>
        </w:rPr>
        <w:tab/>
        <w:t xml:space="preserve"> </w:t>
      </w:r>
      <w:r>
        <w:rPr>
          <w:rFonts w:ascii="Gadugi" w:eastAsia="Gadugi" w:hAnsi="Gadugi" w:cs="Gadugi"/>
          <w:sz w:val="32"/>
        </w:rPr>
        <w:tab/>
        <w:t xml:space="preserve"> </w:t>
      </w:r>
      <w:r>
        <w:rPr>
          <w:rFonts w:ascii="Gadugi" w:eastAsia="Gadugi" w:hAnsi="Gadugi" w:cs="Gadugi"/>
          <w:sz w:val="32"/>
        </w:rPr>
        <w:tab/>
        <w:t xml:space="preserve"> </w:t>
      </w:r>
      <w:r>
        <w:rPr>
          <w:rFonts w:ascii="Gadugi" w:eastAsia="Gadugi" w:hAnsi="Gadugi" w:cs="Gadugi"/>
          <w:sz w:val="32"/>
        </w:rPr>
        <w:tab/>
        <w:t xml:space="preserve"> </w:t>
      </w:r>
      <w:r>
        <w:rPr>
          <w:rFonts w:ascii="Gadugi" w:eastAsia="Gadugi" w:hAnsi="Gadugi" w:cs="Gadugi"/>
          <w:sz w:val="32"/>
        </w:rPr>
        <w:tab/>
        <w:t xml:space="preserve">ELEVI: Ungurean </w:t>
      </w:r>
      <w:proofErr w:type="spellStart"/>
      <w:r>
        <w:rPr>
          <w:rFonts w:ascii="Gadugi" w:eastAsia="Gadugi" w:hAnsi="Gadugi" w:cs="Gadugi"/>
          <w:sz w:val="32"/>
        </w:rPr>
        <w:t>C</w:t>
      </w:r>
      <w:r>
        <w:rPr>
          <w:rFonts w:ascii="Calibri" w:eastAsia="Calibri" w:hAnsi="Calibri" w:cs="Calibri"/>
          <w:sz w:val="32"/>
        </w:rPr>
        <w:t>ă</w:t>
      </w:r>
      <w:r>
        <w:rPr>
          <w:rFonts w:ascii="Gadugi" w:eastAsia="Gadugi" w:hAnsi="Gadugi" w:cs="Gadugi"/>
          <w:sz w:val="32"/>
        </w:rPr>
        <w:t>t</w:t>
      </w:r>
      <w:r>
        <w:rPr>
          <w:rFonts w:ascii="Calibri" w:eastAsia="Calibri" w:hAnsi="Calibri" w:cs="Calibri"/>
          <w:sz w:val="32"/>
        </w:rPr>
        <w:t>ă</w:t>
      </w:r>
      <w:r>
        <w:rPr>
          <w:rFonts w:ascii="Gadugi" w:eastAsia="Gadugi" w:hAnsi="Gadugi" w:cs="Gadugi"/>
          <w:sz w:val="32"/>
        </w:rPr>
        <w:t>lina-Iuliana</w:t>
      </w:r>
      <w:proofErr w:type="spellEnd"/>
      <w:r>
        <w:rPr>
          <w:rFonts w:ascii="Calibri" w:eastAsia="Calibri" w:hAnsi="Calibri" w:cs="Calibri"/>
          <w:sz w:val="32"/>
        </w:rPr>
        <w:t xml:space="preserve"> </w:t>
      </w:r>
    </w:p>
    <w:p w14:paraId="316043F9" w14:textId="77777777" w:rsidR="009F6580" w:rsidRPr="006559DF" w:rsidRDefault="00000000">
      <w:pPr>
        <w:tabs>
          <w:tab w:val="center" w:pos="732"/>
          <w:tab w:val="center" w:pos="1440"/>
          <w:tab w:val="center" w:pos="2148"/>
          <w:tab w:val="center" w:pos="2857"/>
          <w:tab w:val="center" w:pos="3565"/>
          <w:tab w:val="center" w:pos="4273"/>
          <w:tab w:val="center" w:pos="6755"/>
        </w:tabs>
        <w:spacing w:after="178" w:line="259" w:lineRule="auto"/>
        <w:ind w:left="0" w:firstLine="0"/>
        <w:rPr>
          <w:lang w:val="de-DE"/>
        </w:rPr>
      </w:pPr>
      <w:r>
        <w:rPr>
          <w:rFonts w:ascii="Calibri" w:eastAsia="Calibri" w:hAnsi="Calibri" w:cs="Calibri"/>
          <w:sz w:val="32"/>
        </w:rPr>
        <w:t xml:space="preserve"> </w:t>
      </w:r>
      <w:r>
        <w:rPr>
          <w:rFonts w:ascii="Calibri" w:eastAsia="Calibri" w:hAnsi="Calibri" w:cs="Calibri"/>
          <w:sz w:val="32"/>
        </w:rPr>
        <w:tab/>
        <w:t xml:space="preserve"> </w:t>
      </w:r>
      <w:r>
        <w:rPr>
          <w:rFonts w:ascii="Calibri" w:eastAsia="Calibri" w:hAnsi="Calibri" w:cs="Calibri"/>
          <w:sz w:val="32"/>
        </w:rPr>
        <w:tab/>
        <w:t xml:space="preserve"> </w:t>
      </w:r>
      <w:r>
        <w:rPr>
          <w:rFonts w:ascii="Calibri" w:eastAsia="Calibri" w:hAnsi="Calibri" w:cs="Calibri"/>
          <w:sz w:val="32"/>
        </w:rPr>
        <w:tab/>
        <w:t xml:space="preserve"> </w:t>
      </w:r>
      <w:r>
        <w:rPr>
          <w:rFonts w:ascii="Calibri" w:eastAsia="Calibri" w:hAnsi="Calibri" w:cs="Calibri"/>
          <w:sz w:val="32"/>
        </w:rPr>
        <w:tab/>
        <w:t xml:space="preserve"> </w:t>
      </w:r>
      <w:r>
        <w:rPr>
          <w:rFonts w:ascii="Calibri" w:eastAsia="Calibri" w:hAnsi="Calibri" w:cs="Calibri"/>
          <w:sz w:val="32"/>
        </w:rPr>
        <w:tab/>
        <w:t xml:space="preserve"> </w:t>
      </w:r>
      <w:r>
        <w:rPr>
          <w:rFonts w:ascii="Calibri" w:eastAsia="Calibri" w:hAnsi="Calibri" w:cs="Calibri"/>
          <w:sz w:val="32"/>
        </w:rPr>
        <w:tab/>
        <w:t xml:space="preserve"> </w:t>
      </w:r>
      <w:r>
        <w:rPr>
          <w:rFonts w:ascii="Calibri" w:eastAsia="Calibri" w:hAnsi="Calibri" w:cs="Calibri"/>
          <w:sz w:val="32"/>
        </w:rPr>
        <w:tab/>
        <w:t xml:space="preserve">      </w:t>
      </w:r>
      <w:r w:rsidRPr="006559DF">
        <w:rPr>
          <w:rFonts w:ascii="Gadugi" w:eastAsia="Gadugi" w:hAnsi="Gadugi" w:cs="Gadugi"/>
          <w:sz w:val="32"/>
          <w:lang w:val="de-DE"/>
        </w:rPr>
        <w:t xml:space="preserve">Secrier Cosmin-Daniel </w:t>
      </w:r>
    </w:p>
    <w:p w14:paraId="551C7827" w14:textId="610AD58E" w:rsidR="009F6580" w:rsidRPr="006559DF" w:rsidRDefault="00000000">
      <w:pPr>
        <w:tabs>
          <w:tab w:val="center" w:pos="732"/>
          <w:tab w:val="center" w:pos="1440"/>
          <w:tab w:val="center" w:pos="2148"/>
          <w:tab w:val="center" w:pos="2857"/>
          <w:tab w:val="center" w:pos="3565"/>
          <w:tab w:val="center" w:pos="5607"/>
        </w:tabs>
        <w:spacing w:after="178" w:line="259" w:lineRule="auto"/>
        <w:ind w:left="0" w:firstLine="0"/>
        <w:rPr>
          <w:lang w:val="de-DE"/>
        </w:rPr>
      </w:pPr>
      <w:r w:rsidRPr="006559DF">
        <w:rPr>
          <w:rFonts w:ascii="Gadugi" w:eastAsia="Gadugi" w:hAnsi="Gadugi" w:cs="Gadugi"/>
          <w:sz w:val="32"/>
          <w:lang w:val="de-DE"/>
        </w:rPr>
        <w:t xml:space="preserve"> </w:t>
      </w:r>
      <w:r w:rsidRPr="006559DF">
        <w:rPr>
          <w:rFonts w:ascii="Gadugi" w:eastAsia="Gadugi" w:hAnsi="Gadugi" w:cs="Gadugi"/>
          <w:sz w:val="32"/>
          <w:lang w:val="de-DE"/>
        </w:rPr>
        <w:tab/>
        <w:t xml:space="preserve"> </w:t>
      </w:r>
      <w:r w:rsidRPr="006559DF">
        <w:rPr>
          <w:rFonts w:ascii="Gadugi" w:eastAsia="Gadugi" w:hAnsi="Gadugi" w:cs="Gadugi"/>
          <w:sz w:val="32"/>
          <w:lang w:val="de-DE"/>
        </w:rPr>
        <w:tab/>
        <w:t xml:space="preserve"> </w:t>
      </w:r>
      <w:r w:rsidRPr="006559DF">
        <w:rPr>
          <w:rFonts w:ascii="Gadugi" w:eastAsia="Gadugi" w:hAnsi="Gadugi" w:cs="Gadugi"/>
          <w:sz w:val="32"/>
          <w:lang w:val="de-DE"/>
        </w:rPr>
        <w:tab/>
        <w:t xml:space="preserve">SESIUNE: Mai 2023 </w:t>
      </w:r>
    </w:p>
    <w:p w14:paraId="403A620F" w14:textId="77777777" w:rsidR="009F6580" w:rsidRPr="006559DF" w:rsidRDefault="00000000">
      <w:pPr>
        <w:spacing w:after="154" w:line="259" w:lineRule="auto"/>
        <w:ind w:left="146" w:firstLine="0"/>
        <w:jc w:val="center"/>
        <w:rPr>
          <w:lang w:val="de-DE"/>
        </w:rPr>
      </w:pPr>
      <w:r w:rsidRPr="006559DF">
        <w:rPr>
          <w:rFonts w:ascii="Georgia" w:eastAsia="Georgia" w:hAnsi="Georgia" w:cs="Georgia"/>
          <w:i/>
          <w:color w:val="660066"/>
          <w:sz w:val="48"/>
          <w:lang w:val="de-DE"/>
        </w:rPr>
        <w:t xml:space="preserve"> </w:t>
      </w:r>
    </w:p>
    <w:p w14:paraId="1AD0B6E3" w14:textId="77777777" w:rsidR="009F6580" w:rsidRPr="006559DF" w:rsidRDefault="00000000">
      <w:pPr>
        <w:spacing w:after="154" w:line="259" w:lineRule="auto"/>
        <w:ind w:left="146" w:firstLine="0"/>
        <w:jc w:val="center"/>
        <w:rPr>
          <w:lang w:val="de-DE"/>
        </w:rPr>
      </w:pPr>
      <w:r w:rsidRPr="006559DF">
        <w:rPr>
          <w:rFonts w:ascii="Georgia" w:eastAsia="Georgia" w:hAnsi="Georgia" w:cs="Georgia"/>
          <w:i/>
          <w:color w:val="660066"/>
          <w:sz w:val="48"/>
          <w:lang w:val="de-DE"/>
        </w:rPr>
        <w:lastRenderedPageBreak/>
        <w:t xml:space="preserve"> </w:t>
      </w:r>
    </w:p>
    <w:p w14:paraId="5404E959" w14:textId="77777777" w:rsidR="009F6580" w:rsidRPr="006559DF" w:rsidRDefault="00000000">
      <w:pPr>
        <w:spacing w:after="154" w:line="259" w:lineRule="auto"/>
        <w:ind w:left="146" w:firstLine="0"/>
        <w:jc w:val="center"/>
        <w:rPr>
          <w:lang w:val="de-DE"/>
        </w:rPr>
      </w:pPr>
      <w:r w:rsidRPr="006559DF">
        <w:rPr>
          <w:rFonts w:ascii="Georgia" w:eastAsia="Georgia" w:hAnsi="Georgia" w:cs="Georgia"/>
          <w:i/>
          <w:color w:val="660066"/>
          <w:sz w:val="48"/>
          <w:lang w:val="de-DE"/>
        </w:rPr>
        <w:t xml:space="preserve"> </w:t>
      </w:r>
    </w:p>
    <w:p w14:paraId="5B78CEBA" w14:textId="77777777" w:rsidR="009F6580" w:rsidRPr="006559DF" w:rsidRDefault="00000000">
      <w:pPr>
        <w:spacing w:after="154" w:line="259" w:lineRule="auto"/>
        <w:ind w:left="146" w:firstLine="0"/>
        <w:jc w:val="center"/>
        <w:rPr>
          <w:lang w:val="de-DE"/>
        </w:rPr>
      </w:pPr>
      <w:r w:rsidRPr="006559DF">
        <w:rPr>
          <w:rFonts w:ascii="Georgia" w:eastAsia="Georgia" w:hAnsi="Georgia" w:cs="Georgia"/>
          <w:i/>
          <w:color w:val="660066"/>
          <w:sz w:val="48"/>
          <w:lang w:val="de-DE"/>
        </w:rPr>
        <w:t xml:space="preserve"> </w:t>
      </w:r>
    </w:p>
    <w:p w14:paraId="449F95C7" w14:textId="77777777" w:rsidR="009F6580" w:rsidRDefault="00000000">
      <w:pPr>
        <w:spacing w:after="81" w:line="259" w:lineRule="auto"/>
        <w:ind w:left="38"/>
        <w:jc w:val="center"/>
      </w:pPr>
      <w:r>
        <w:rPr>
          <w:rFonts w:ascii="Georgia" w:eastAsia="Georgia" w:hAnsi="Georgia" w:cs="Georgia"/>
          <w:i/>
          <w:color w:val="660066"/>
          <w:sz w:val="48"/>
        </w:rPr>
        <w:t xml:space="preserve">CUPRINS </w:t>
      </w:r>
    </w:p>
    <w:p w14:paraId="3941D5D3" w14:textId="77777777" w:rsidR="009F6580" w:rsidRDefault="00000000">
      <w:pPr>
        <w:spacing w:after="154" w:line="259" w:lineRule="auto"/>
        <w:ind w:left="127" w:firstLine="0"/>
        <w:jc w:val="center"/>
      </w:pPr>
      <w:r>
        <w:rPr>
          <w:rFonts w:ascii="Georgia" w:eastAsia="Georgia" w:hAnsi="Georgia" w:cs="Georgia"/>
          <w:color w:val="660066"/>
        </w:rPr>
        <w:t xml:space="preserve"> </w:t>
      </w:r>
    </w:p>
    <w:p w14:paraId="2DB4D406" w14:textId="77777777" w:rsidR="009F6580" w:rsidRDefault="00000000">
      <w:pPr>
        <w:spacing w:after="243" w:line="259" w:lineRule="auto"/>
        <w:ind w:left="127" w:firstLine="0"/>
        <w:jc w:val="center"/>
      </w:pPr>
      <w:r>
        <w:rPr>
          <w:rFonts w:ascii="Georgia" w:eastAsia="Georgia" w:hAnsi="Georgia" w:cs="Georgia"/>
          <w:color w:val="660066"/>
        </w:rPr>
        <w:t xml:space="preserve"> </w:t>
      </w:r>
    </w:p>
    <w:sdt>
      <w:sdtPr>
        <w:rPr>
          <w:rFonts w:ascii="MS PGothic" w:eastAsia="MS PGothic" w:hAnsi="MS PGothic" w:cs="MS PGothic"/>
          <w:sz w:val="40"/>
        </w:rPr>
        <w:id w:val="1445661957"/>
        <w:docPartObj>
          <w:docPartGallery w:val="Table of Contents"/>
        </w:docPartObj>
      </w:sdtPr>
      <w:sdtContent>
        <w:p w14:paraId="0D36B1E4" w14:textId="77777777" w:rsidR="009F6580" w:rsidRDefault="00000000">
          <w:pPr>
            <w:pStyle w:val="TOC1"/>
            <w:tabs>
              <w:tab w:val="right" w:leader="dot" w:pos="9091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7161">
            <w:r>
              <w:rPr>
                <w:b/>
              </w:rPr>
              <w:t>1.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t xml:space="preserve">  Motivul alegerii temei</w:t>
            </w:r>
            <w:r>
              <w:tab/>
            </w:r>
            <w:r>
              <w:fldChar w:fldCharType="begin"/>
            </w:r>
            <w:r>
              <w:instrText>PAGEREF _Toc7161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065324CA" w14:textId="77777777" w:rsidR="009F6580" w:rsidRDefault="00000000">
          <w:pPr>
            <w:pStyle w:val="TOC1"/>
            <w:tabs>
              <w:tab w:val="right" w:leader="dot" w:pos="9091"/>
            </w:tabs>
          </w:pPr>
          <w:hyperlink w:anchor="_Toc7162">
            <w:r>
              <w:rPr>
                <w:b/>
              </w:rPr>
              <w:t>2.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t xml:space="preserve">  Structura jocului</w:t>
            </w:r>
            <w:r>
              <w:tab/>
            </w:r>
            <w:r>
              <w:fldChar w:fldCharType="begin"/>
            </w:r>
            <w:r>
              <w:instrText>PAGEREF _Toc7162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14:paraId="3EB70C42" w14:textId="77777777" w:rsidR="009F6580" w:rsidRDefault="00000000">
          <w:pPr>
            <w:pStyle w:val="TOC1"/>
            <w:tabs>
              <w:tab w:val="right" w:leader="dot" w:pos="9091"/>
            </w:tabs>
          </w:pPr>
          <w:hyperlink w:anchor="_Toc7163">
            <w:r>
              <w:rPr>
                <w:b/>
              </w:rPr>
              <w:t>3.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t xml:space="preserve">  Prezentarea jocului</w:t>
            </w:r>
            <w:r>
              <w:tab/>
            </w:r>
            <w:r>
              <w:fldChar w:fldCharType="begin"/>
            </w:r>
            <w:r>
              <w:instrText>PAGEREF _Toc7163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14:paraId="0F5E26A2" w14:textId="77777777" w:rsidR="009F6580" w:rsidRDefault="00000000">
          <w:pPr>
            <w:pStyle w:val="TOC1"/>
            <w:tabs>
              <w:tab w:val="right" w:leader="dot" w:pos="9091"/>
            </w:tabs>
          </w:pPr>
          <w:hyperlink w:anchor="_Toc7164">
            <w:r>
              <w:rPr>
                <w:b/>
              </w:rPr>
              <w:t>4.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t xml:space="preserve">  Modul de realizare</w:t>
            </w:r>
            <w:r>
              <w:tab/>
            </w:r>
            <w:r>
              <w:fldChar w:fldCharType="begin"/>
            </w:r>
            <w:r>
              <w:instrText>PAGEREF _Toc7164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14:paraId="29FCC27C" w14:textId="77777777" w:rsidR="009F6580" w:rsidRDefault="00000000">
          <w:pPr>
            <w:pStyle w:val="TOC1"/>
            <w:tabs>
              <w:tab w:val="right" w:leader="dot" w:pos="9091"/>
            </w:tabs>
          </w:pPr>
          <w:hyperlink w:anchor="_Toc7165">
            <w:r>
              <w:rPr>
                <w:b/>
              </w:rPr>
              <w:t>5.</w:t>
            </w:r>
            <w:r>
              <w:rPr>
                <w:rFonts w:ascii="Arial" w:eastAsia="Arial" w:hAnsi="Arial" w:cs="Arial"/>
                <w:b/>
              </w:rPr>
              <w:t xml:space="preserve"> </w:t>
            </w:r>
            <w:r>
              <w:t xml:space="preserve">  Bibliografia</w:t>
            </w:r>
            <w:r>
              <w:tab/>
            </w:r>
            <w:r>
              <w:fldChar w:fldCharType="begin"/>
            </w:r>
            <w:r>
              <w:instrText>PAGEREF _Toc7165 \h</w:instrText>
            </w:r>
            <w:r>
              <w:fldChar w:fldCharType="separate"/>
            </w:r>
            <w:r>
              <w:t xml:space="preserve">12 </w:t>
            </w:r>
            <w:r>
              <w:fldChar w:fldCharType="end"/>
            </w:r>
          </w:hyperlink>
        </w:p>
        <w:p w14:paraId="60BDDA46" w14:textId="77777777" w:rsidR="009F6580" w:rsidRDefault="00000000">
          <w:r>
            <w:fldChar w:fldCharType="end"/>
          </w:r>
        </w:p>
      </w:sdtContent>
    </w:sdt>
    <w:p w14:paraId="6E6B975A" w14:textId="77777777" w:rsidR="009F6580" w:rsidRDefault="00000000">
      <w:pPr>
        <w:spacing w:after="0" w:line="337" w:lineRule="auto"/>
        <w:ind w:left="24" w:right="8968" w:firstLine="0"/>
      </w:pPr>
      <w:r>
        <w:rPr>
          <w:rFonts w:ascii="Gadugi" w:eastAsia="Gadugi" w:hAnsi="Gadugi" w:cs="Gadugi"/>
          <w:sz w:val="36"/>
        </w:rPr>
        <w:t xml:space="preserve">         </w:t>
      </w:r>
    </w:p>
    <w:p w14:paraId="309A556D" w14:textId="77777777" w:rsidR="009F6580" w:rsidRDefault="00000000">
      <w:pPr>
        <w:pStyle w:val="Heading1"/>
        <w:spacing w:after="42"/>
      </w:pPr>
      <w:bookmarkStart w:id="0" w:name="_Toc7161"/>
      <w:r>
        <w:t xml:space="preserve">1. MOTIVUL ALEGERII TEMEI </w:t>
      </w:r>
      <w:bookmarkEnd w:id="0"/>
    </w:p>
    <w:p w14:paraId="2BCC08A5" w14:textId="77777777" w:rsidR="009F6580" w:rsidRDefault="00000000">
      <w:pPr>
        <w:spacing w:after="157" w:line="259" w:lineRule="auto"/>
        <w:ind w:left="24" w:firstLine="0"/>
      </w:pPr>
      <w:r>
        <w:rPr>
          <w:rFonts w:ascii="Georgia" w:eastAsia="Georgia" w:hAnsi="Georgia" w:cs="Georgia"/>
          <w:sz w:val="36"/>
        </w:rPr>
        <w:t xml:space="preserve"> </w:t>
      </w:r>
    </w:p>
    <w:p w14:paraId="4D7477CF" w14:textId="77777777" w:rsidR="009F6580" w:rsidRDefault="00000000">
      <w:pPr>
        <w:spacing w:after="157" w:line="259" w:lineRule="auto"/>
        <w:ind w:left="24" w:firstLine="0"/>
      </w:pPr>
      <w:r>
        <w:rPr>
          <w:rFonts w:ascii="Georgia" w:eastAsia="Georgia" w:hAnsi="Georgia" w:cs="Georgia"/>
          <w:sz w:val="36"/>
        </w:rPr>
        <w:t xml:space="preserve"> </w:t>
      </w:r>
    </w:p>
    <w:p w14:paraId="08252030" w14:textId="77777777" w:rsidR="009F6580" w:rsidRDefault="00000000">
      <w:pPr>
        <w:spacing w:after="234" w:line="259" w:lineRule="auto"/>
        <w:ind w:left="24" w:firstLine="0"/>
      </w:pPr>
      <w:r>
        <w:rPr>
          <w:rFonts w:ascii="Georgia" w:eastAsia="Georgia" w:hAnsi="Georgia" w:cs="Georgia"/>
          <w:sz w:val="36"/>
        </w:rPr>
        <w:t xml:space="preserve"> </w:t>
      </w:r>
    </w:p>
    <w:p w14:paraId="135078B4" w14:textId="77777777" w:rsidR="009F6580" w:rsidRDefault="00000000">
      <w:pPr>
        <w:spacing w:after="190"/>
        <w:ind w:left="19"/>
      </w:pPr>
      <w:r>
        <w:rPr>
          <w:rFonts w:ascii="Georgia" w:eastAsia="Georgia" w:hAnsi="Georgia" w:cs="Georgia"/>
        </w:rPr>
        <w:t xml:space="preserve">    </w:t>
      </w:r>
      <w:r>
        <w:t xml:space="preserve">Am ales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temă</w:t>
      </w:r>
      <w:proofErr w:type="spellEnd"/>
      <w:r>
        <w:t xml:space="preserve"> din </w:t>
      </w:r>
      <w:proofErr w:type="spellStart"/>
      <w:r>
        <w:t>dorin</w:t>
      </w:r>
      <w:r>
        <w:rPr>
          <w:rFonts w:ascii="Calibri" w:eastAsia="Calibri" w:hAnsi="Calibri" w:cs="Calibri"/>
        </w:rPr>
        <w:t>ț</w:t>
      </w:r>
      <w:r>
        <w:t>a</w:t>
      </w:r>
      <w:proofErr w:type="spellEnd"/>
      <w:r>
        <w:t xml:space="preserve"> de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lărgi</w:t>
      </w:r>
      <w:proofErr w:type="spellEnd"/>
      <w:r>
        <w:t xml:space="preserve"> </w:t>
      </w:r>
      <w:proofErr w:type="spellStart"/>
      <w:r>
        <w:t>spectrul</w:t>
      </w:r>
      <w:proofErr w:type="spellEnd"/>
      <w:r>
        <w:t xml:space="preserve"> de </w:t>
      </w:r>
      <w:proofErr w:type="spellStart"/>
      <w:r>
        <w:t>cuno</w:t>
      </w:r>
      <w:r>
        <w:rPr>
          <w:rFonts w:ascii="Calibri" w:eastAsia="Calibri" w:hAnsi="Calibri" w:cs="Calibri"/>
        </w:rPr>
        <w:t>ș</w:t>
      </w:r>
      <w:r>
        <w:t>tin</w:t>
      </w:r>
      <w:r>
        <w:rPr>
          <w:rFonts w:ascii="Calibri" w:eastAsia="Calibri" w:hAnsi="Calibri" w:cs="Calibri"/>
        </w:rPr>
        <w:t>ț</w:t>
      </w:r>
      <w:r>
        <w:t>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gamă</w:t>
      </w:r>
      <w:proofErr w:type="spellEnd"/>
      <w:r>
        <w:t xml:space="preserve"> </w:t>
      </w:r>
      <w:proofErr w:type="spellStart"/>
      <w:r>
        <w:t>variată</w:t>
      </w:r>
      <w:proofErr w:type="spellEnd"/>
      <w:r>
        <w:t xml:space="preserve"> de </w:t>
      </w:r>
      <w:proofErr w:type="spellStart"/>
      <w:r>
        <w:t>domenii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ne-a </w:t>
      </w:r>
      <w:proofErr w:type="spellStart"/>
      <w:r>
        <w:t>oferit</w:t>
      </w:r>
      <w:proofErr w:type="spellEnd"/>
      <w:r>
        <w:t xml:space="preserve"> </w:t>
      </w:r>
      <w:proofErr w:type="spellStart"/>
      <w:r>
        <w:t>oportunitatea</w:t>
      </w:r>
      <w:proofErr w:type="spellEnd"/>
      <w:r>
        <w:t xml:space="preserve"> de </w:t>
      </w:r>
      <w:proofErr w:type="gramStart"/>
      <w:r>
        <w:t>a</w:t>
      </w:r>
      <w:proofErr w:type="gramEnd"/>
      <w:r>
        <w:t xml:space="preserve"> intra </w:t>
      </w:r>
      <w:proofErr w:type="spellStart"/>
      <w:r>
        <w:t>pu</w:t>
      </w:r>
      <w:r>
        <w:rPr>
          <w:rFonts w:ascii="Calibri" w:eastAsia="Calibri" w:hAnsi="Calibri" w:cs="Calibri"/>
        </w:rPr>
        <w:t>ț</w:t>
      </w:r>
      <w:r>
        <w:t>in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lumea</w:t>
      </w:r>
      <w:proofErr w:type="spellEnd"/>
      <w:r>
        <w:t xml:space="preserve"> </w:t>
      </w:r>
      <w:proofErr w:type="spellStart"/>
      <w:r>
        <w:t>vastă</w:t>
      </w:r>
      <w:proofErr w:type="spellEnd"/>
      <w:r>
        <w:t xml:space="preserve"> a </w:t>
      </w:r>
      <w:proofErr w:type="spellStart"/>
      <w:r>
        <w:t>limbajelor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.  </w:t>
      </w:r>
    </w:p>
    <w:p w14:paraId="11334BC3" w14:textId="77777777" w:rsidR="009F6580" w:rsidRDefault="00000000">
      <w:pPr>
        <w:spacing w:after="188"/>
        <w:ind w:left="19"/>
      </w:pPr>
      <w:r>
        <w:lastRenderedPageBreak/>
        <w:t xml:space="preserve">    Ne-am </w:t>
      </w:r>
      <w:proofErr w:type="spellStart"/>
      <w:r>
        <w:t>dorit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realizăm</w:t>
      </w:r>
      <w:proofErr w:type="spellEnd"/>
      <w:r>
        <w:t xml:space="preserve"> </w:t>
      </w:r>
      <w:proofErr w:type="spellStart"/>
      <w:r>
        <w:t>ceva</w:t>
      </w:r>
      <w:proofErr w:type="spellEnd"/>
      <w:r>
        <w:t xml:space="preserve"> </w:t>
      </w:r>
      <w:proofErr w:type="spellStart"/>
      <w:r>
        <w:t>ie</w:t>
      </w:r>
      <w:r>
        <w:rPr>
          <w:rFonts w:ascii="Calibri" w:eastAsia="Calibri" w:hAnsi="Calibri" w:cs="Calibri"/>
        </w:rPr>
        <w:t>ș</w:t>
      </w:r>
      <w:r>
        <w:t>it</w:t>
      </w:r>
      <w:proofErr w:type="spellEnd"/>
      <w:r>
        <w:t xml:space="preserve"> din </w:t>
      </w:r>
      <w:proofErr w:type="spellStart"/>
      <w:r>
        <w:t>comun</w:t>
      </w:r>
      <w:proofErr w:type="spellEnd"/>
      <w:r>
        <w:t xml:space="preserve">, </w:t>
      </w:r>
      <w:proofErr w:type="spellStart"/>
      <w:r>
        <w:t>prin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nu </w:t>
      </w:r>
      <w:proofErr w:type="spellStart"/>
      <w:r>
        <w:t>aflăm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noi</w:t>
      </w:r>
      <w:proofErr w:type="spellEnd"/>
      <w:r>
        <w:t xml:space="preserve">, </w:t>
      </w:r>
      <w:proofErr w:type="spellStart"/>
      <w:r>
        <w:t>candida</w:t>
      </w:r>
      <w:r>
        <w:rPr>
          <w:rFonts w:ascii="Calibri" w:eastAsia="Calibri" w:hAnsi="Calibri" w:cs="Calibri"/>
        </w:rPr>
        <w:t>ț</w:t>
      </w:r>
      <w:r>
        <w:t>ii</w:t>
      </w:r>
      <w:proofErr w:type="spellEnd"/>
      <w:r>
        <w:t xml:space="preserve">, </w:t>
      </w:r>
      <w:proofErr w:type="spellStart"/>
      <w:r>
        <w:t>informa</w:t>
      </w:r>
      <w:r>
        <w:rPr>
          <w:rFonts w:ascii="Calibri" w:eastAsia="Calibri" w:hAnsi="Calibri" w:cs="Calibri"/>
        </w:rPr>
        <w:t>ț</w:t>
      </w:r>
      <w:r>
        <w:t>ii</w:t>
      </w:r>
      <w:proofErr w:type="spellEnd"/>
      <w:r>
        <w:t xml:space="preserve"> utile, ci </w:t>
      </w:r>
      <w:proofErr w:type="spellStart"/>
      <w:r>
        <w:rPr>
          <w:rFonts w:ascii="Calibri" w:eastAsia="Calibri" w:hAnsi="Calibri" w:cs="Calibri"/>
        </w:rPr>
        <w:t>ș</w:t>
      </w:r>
      <w:r>
        <w:t>i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doresc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joace</w:t>
      </w:r>
      <w:proofErr w:type="spellEnd"/>
      <w:r>
        <w:t xml:space="preserve"> </w:t>
      </w:r>
      <w:proofErr w:type="spellStart"/>
      <w:r>
        <w:t>Baquiz</w:t>
      </w:r>
      <w:proofErr w:type="spellEnd"/>
      <w:r>
        <w:t xml:space="preserve">. </w:t>
      </w:r>
      <w:proofErr w:type="spellStart"/>
      <w:r>
        <w:t>Scopul</w:t>
      </w:r>
      <w:proofErr w:type="spellEnd"/>
      <w:r>
        <w:t xml:space="preserve"> </w:t>
      </w:r>
      <w:proofErr w:type="spellStart"/>
      <w:r>
        <w:t>nostru</w:t>
      </w:r>
      <w:proofErr w:type="spellEnd"/>
      <w:r>
        <w:t xml:space="preserve">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creăm</w:t>
      </w:r>
      <w:proofErr w:type="spellEnd"/>
      <w:r>
        <w:t xml:space="preserve"> o </w:t>
      </w:r>
      <w:proofErr w:type="spellStart"/>
      <w:r>
        <w:t>interfa</w:t>
      </w:r>
      <w:r>
        <w:rPr>
          <w:rFonts w:ascii="Calibri" w:eastAsia="Calibri" w:hAnsi="Calibri" w:cs="Calibri"/>
        </w:rPr>
        <w:t>ț</w:t>
      </w:r>
      <w:r>
        <w:t>ă</w:t>
      </w:r>
      <w:proofErr w:type="spellEnd"/>
      <w:r>
        <w:t xml:space="preserve"> </w:t>
      </w:r>
      <w:proofErr w:type="spellStart"/>
      <w:r>
        <w:t>cât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plăcută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jucător</w:t>
      </w:r>
      <w:proofErr w:type="spellEnd"/>
      <w:r>
        <w:t xml:space="preserve">. </w:t>
      </w:r>
      <w:proofErr w:type="spellStart"/>
      <w:r>
        <w:t>Astfel</w:t>
      </w:r>
      <w:proofErr w:type="spellEnd"/>
      <w:r>
        <w:t xml:space="preserve">,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aspectului</w:t>
      </w:r>
      <w:proofErr w:type="spellEnd"/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8579819" wp14:editId="2372B965">
                <wp:extent cx="55992" cy="254508"/>
                <wp:effectExtent l="0" t="0" r="0" b="0"/>
                <wp:docPr id="6958" name="Group 6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92" cy="254508"/>
                          <a:chOff x="0" y="0"/>
                          <a:chExt cx="55992" cy="254508"/>
                        </a:xfrm>
                      </wpg:grpSpPr>
                      <wps:wsp>
                        <wps:cNvPr id="272" name="Rectangle 272"/>
                        <wps:cNvSpPr/>
                        <wps:spPr>
                          <a:xfrm>
                            <a:off x="0" y="0"/>
                            <a:ext cx="74469" cy="338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DD924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579819" id="Group 6958" o:spid="_x0000_s1044" style="width:4.4pt;height:20.05pt;mso-position-horizontal-relative:char;mso-position-vertical-relative:line" coordsize="55992,2545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">
                <v:rect id="Rectangle 272" o:spid="_x0000_s1045" style="position:absolute;width:74469;height:338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7B2DD924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mbria Math" w:eastAsia="Cambria Math" w:hAnsi="Cambria Math" w:cs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proofErr w:type="spellStart"/>
      <w:r>
        <w:t>primitor</w:t>
      </w:r>
      <w:proofErr w:type="spellEnd"/>
      <w:r>
        <w:t xml:space="preserve">, </w:t>
      </w:r>
      <w:proofErr w:type="spellStart"/>
      <w:r>
        <w:t>jucătorul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cucerit</w:t>
      </w:r>
      <w:proofErr w:type="spellEnd"/>
      <w:r>
        <w:t xml:space="preserve"> de </w:t>
      </w:r>
      <w:proofErr w:type="spellStart"/>
      <w:r>
        <w:t>lumea</w:t>
      </w:r>
      <w:proofErr w:type="spellEnd"/>
      <w:r>
        <w:t xml:space="preserve"> </w:t>
      </w:r>
      <w:proofErr w:type="spellStart"/>
      <w:r>
        <w:t>cuno</w:t>
      </w:r>
      <w:r>
        <w:rPr>
          <w:rFonts w:ascii="Calibri" w:eastAsia="Calibri" w:hAnsi="Calibri" w:cs="Calibri"/>
        </w:rPr>
        <w:t>ș</w:t>
      </w:r>
      <w:r>
        <w:t>tin</w:t>
      </w:r>
      <w:r>
        <w:rPr>
          <w:rFonts w:ascii="Calibri" w:eastAsia="Calibri" w:hAnsi="Calibri" w:cs="Calibri"/>
        </w:rPr>
        <w:t>ț</w:t>
      </w:r>
      <w:r>
        <w:t>elor</w:t>
      </w:r>
      <w:proofErr w:type="spellEnd"/>
      <w:r>
        <w:t xml:space="preserve">. </w:t>
      </w:r>
    </w:p>
    <w:p w14:paraId="77EE3E6B" w14:textId="77777777" w:rsidR="009F6580" w:rsidRDefault="00000000">
      <w:pPr>
        <w:spacing w:after="195"/>
        <w:ind w:left="19"/>
      </w:pPr>
      <w:r>
        <w:t xml:space="preserve">    </w:t>
      </w:r>
      <w:proofErr w:type="spellStart"/>
      <w:r>
        <w:t>Vom</w:t>
      </w:r>
      <w:proofErr w:type="spellEnd"/>
      <w:r>
        <w:t xml:space="preserve"> </w:t>
      </w:r>
      <w:proofErr w:type="spellStart"/>
      <w:r>
        <w:t>încerca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vă</w:t>
      </w:r>
      <w:proofErr w:type="spellEnd"/>
      <w:r>
        <w:t xml:space="preserve"> </w:t>
      </w:r>
      <w:proofErr w:type="spellStart"/>
      <w:r>
        <w:t>prezentăm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paginile</w:t>
      </w:r>
      <w:proofErr w:type="spellEnd"/>
      <w:r>
        <w:t xml:space="preserve"> </w:t>
      </w:r>
      <w:proofErr w:type="spellStart"/>
      <w:r>
        <w:t>următoare</w:t>
      </w:r>
      <w:proofErr w:type="spellEnd"/>
      <w:r>
        <w:t xml:space="preserve"> </w:t>
      </w:r>
      <w:proofErr w:type="spellStart"/>
      <w:r>
        <w:t>structura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ș</w:t>
      </w:r>
      <w:r>
        <w:t>i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de </w:t>
      </w:r>
      <w:proofErr w:type="spellStart"/>
      <w:r>
        <w:t>realizare</w:t>
      </w:r>
      <w:proofErr w:type="spellEnd"/>
      <w:r>
        <w:t xml:space="preserve">. </w:t>
      </w:r>
    </w:p>
    <w:p w14:paraId="09DD9320" w14:textId="77777777" w:rsidR="009F6580" w:rsidRDefault="00000000">
      <w:pPr>
        <w:spacing w:after="99" w:line="259" w:lineRule="auto"/>
        <w:ind w:left="24" w:firstLine="0"/>
      </w:pPr>
      <w:r>
        <w:t xml:space="preserve"> </w:t>
      </w:r>
    </w:p>
    <w:p w14:paraId="1461D6AB" w14:textId="77777777" w:rsidR="009F6580" w:rsidRDefault="00000000">
      <w:pPr>
        <w:spacing w:after="160" w:line="259" w:lineRule="auto"/>
        <w:ind w:left="24" w:firstLine="0"/>
      </w:pPr>
      <w:r>
        <w:rPr>
          <w:rFonts w:ascii="Calibri" w:eastAsia="Calibri" w:hAnsi="Calibri" w:cs="Calibri"/>
          <w:sz w:val="36"/>
        </w:rPr>
        <w:t xml:space="preserve"> </w:t>
      </w:r>
    </w:p>
    <w:p w14:paraId="08751FC3" w14:textId="77777777" w:rsidR="009F6580" w:rsidRDefault="00000000">
      <w:pPr>
        <w:spacing w:after="161" w:line="259" w:lineRule="auto"/>
        <w:ind w:left="24" w:firstLine="0"/>
      </w:pPr>
      <w:r>
        <w:rPr>
          <w:rFonts w:ascii="Calibri" w:eastAsia="Calibri" w:hAnsi="Calibri" w:cs="Calibri"/>
          <w:sz w:val="36"/>
        </w:rPr>
        <w:t xml:space="preserve"> </w:t>
      </w:r>
    </w:p>
    <w:p w14:paraId="105033D1" w14:textId="77777777" w:rsidR="009F6580" w:rsidRDefault="00000000">
      <w:pPr>
        <w:spacing w:after="159" w:line="259" w:lineRule="auto"/>
        <w:ind w:left="24" w:firstLine="0"/>
      </w:pPr>
      <w:r>
        <w:rPr>
          <w:rFonts w:ascii="Calibri" w:eastAsia="Calibri" w:hAnsi="Calibri" w:cs="Calibri"/>
          <w:sz w:val="36"/>
        </w:rPr>
        <w:t xml:space="preserve"> </w:t>
      </w:r>
    </w:p>
    <w:p w14:paraId="6FE08056" w14:textId="77777777" w:rsidR="009F6580" w:rsidRDefault="00000000">
      <w:pPr>
        <w:spacing w:after="159" w:line="259" w:lineRule="auto"/>
        <w:ind w:left="24" w:firstLine="0"/>
      </w:pPr>
      <w:r>
        <w:rPr>
          <w:rFonts w:ascii="Calibri" w:eastAsia="Calibri" w:hAnsi="Calibri" w:cs="Calibri"/>
          <w:sz w:val="36"/>
        </w:rPr>
        <w:t xml:space="preserve"> </w:t>
      </w:r>
    </w:p>
    <w:p w14:paraId="12A851EA" w14:textId="77777777" w:rsidR="009F6580" w:rsidRDefault="00000000">
      <w:pPr>
        <w:spacing w:after="0" w:line="259" w:lineRule="auto"/>
        <w:ind w:left="24" w:firstLine="0"/>
      </w:pPr>
      <w:r>
        <w:rPr>
          <w:rFonts w:ascii="Calibri" w:eastAsia="Calibri" w:hAnsi="Calibri" w:cs="Calibri"/>
          <w:sz w:val="36"/>
        </w:rPr>
        <w:t xml:space="preserve"> </w:t>
      </w:r>
    </w:p>
    <w:p w14:paraId="5E5B3C6C" w14:textId="77777777" w:rsidR="009F6580" w:rsidRDefault="00000000">
      <w:pPr>
        <w:spacing w:after="258" w:line="259" w:lineRule="auto"/>
        <w:ind w:left="24" w:firstLine="0"/>
      </w:pPr>
      <w:r>
        <w:rPr>
          <w:rFonts w:ascii="Calibri" w:eastAsia="Calibri" w:hAnsi="Calibri" w:cs="Calibri"/>
          <w:sz w:val="36"/>
        </w:rPr>
        <w:t xml:space="preserve"> </w:t>
      </w:r>
    </w:p>
    <w:p w14:paraId="6D29E0D6" w14:textId="77777777" w:rsidR="009F6580" w:rsidRDefault="00000000">
      <w:pPr>
        <w:pStyle w:val="Heading1"/>
        <w:ind w:right="3"/>
      </w:pPr>
      <w:bookmarkStart w:id="1" w:name="_Toc7162"/>
      <w:r>
        <w:t xml:space="preserve">2. STRUCTURA JOCULUI </w:t>
      </w:r>
      <w:bookmarkEnd w:id="1"/>
    </w:p>
    <w:p w14:paraId="7AA35744" w14:textId="77777777" w:rsidR="009F6580" w:rsidRDefault="00000000">
      <w:pPr>
        <w:spacing w:after="0" w:line="259" w:lineRule="auto"/>
        <w:ind w:left="24" w:firstLine="0"/>
      </w:pPr>
      <w:r>
        <w:rPr>
          <w:rFonts w:ascii="Gadugi" w:eastAsia="Gadugi" w:hAnsi="Gadugi" w:cs="Gadugi"/>
          <w:sz w:val="36"/>
        </w:rPr>
        <w:t xml:space="preserve"> </w:t>
      </w:r>
    </w:p>
    <w:p w14:paraId="6757D0B3" w14:textId="77777777" w:rsidR="009F6580" w:rsidRDefault="00000000">
      <w:pPr>
        <w:spacing w:after="0" w:line="259" w:lineRule="auto"/>
        <w:ind w:left="2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33F2805" wp14:editId="28EEF081">
                <wp:extent cx="5641543" cy="3057144"/>
                <wp:effectExtent l="0" t="0" r="0" b="0"/>
                <wp:docPr id="5716" name="Group 5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1543" cy="3057144"/>
                          <a:chOff x="0" y="0"/>
                          <a:chExt cx="5641543" cy="3057144"/>
                        </a:xfrm>
                      </wpg:grpSpPr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85623" y="88392"/>
                            <a:ext cx="5367528" cy="2880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84099" y="86868"/>
                            <a:ext cx="5370576" cy="2883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Shape 305"/>
                        <wps:cNvSpPr/>
                        <wps:spPr>
                          <a:xfrm>
                            <a:off x="167945" y="70739"/>
                            <a:ext cx="2701443" cy="2915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443" h="2915666">
                                <a:moveTo>
                                  <a:pt x="0" y="0"/>
                                </a:moveTo>
                                <a:lnTo>
                                  <a:pt x="2701443" y="0"/>
                                </a:lnTo>
                                <a:lnTo>
                                  <a:pt x="2701443" y="17653"/>
                                </a:lnTo>
                                <a:lnTo>
                                  <a:pt x="17678" y="17653"/>
                                </a:lnTo>
                                <a:lnTo>
                                  <a:pt x="17678" y="2898013"/>
                                </a:lnTo>
                                <a:lnTo>
                                  <a:pt x="2701443" y="2898013"/>
                                </a:lnTo>
                                <a:lnTo>
                                  <a:pt x="2701443" y="2915666"/>
                                </a:lnTo>
                                <a:lnTo>
                                  <a:pt x="0" y="29156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97231" y="0"/>
                            <a:ext cx="2772156" cy="3057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2156" h="3057144">
                                <a:moveTo>
                                  <a:pt x="0" y="0"/>
                                </a:moveTo>
                                <a:lnTo>
                                  <a:pt x="2772156" y="0"/>
                                </a:lnTo>
                                <a:lnTo>
                                  <a:pt x="2772156" y="53086"/>
                                </a:lnTo>
                                <a:lnTo>
                                  <a:pt x="53035" y="53086"/>
                                </a:lnTo>
                                <a:lnTo>
                                  <a:pt x="53035" y="3004058"/>
                                </a:lnTo>
                                <a:lnTo>
                                  <a:pt x="2772156" y="3004058"/>
                                </a:lnTo>
                                <a:lnTo>
                                  <a:pt x="2772156" y="3057144"/>
                                </a:lnTo>
                                <a:lnTo>
                                  <a:pt x="0" y="3057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2869387" y="70739"/>
                            <a:ext cx="2701417" cy="2915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01417" h="2915666">
                                <a:moveTo>
                                  <a:pt x="0" y="0"/>
                                </a:moveTo>
                                <a:lnTo>
                                  <a:pt x="2701417" y="0"/>
                                </a:lnTo>
                                <a:lnTo>
                                  <a:pt x="2701417" y="2915666"/>
                                </a:lnTo>
                                <a:lnTo>
                                  <a:pt x="0" y="2915666"/>
                                </a:lnTo>
                                <a:lnTo>
                                  <a:pt x="0" y="2898013"/>
                                </a:lnTo>
                                <a:lnTo>
                                  <a:pt x="2683764" y="2898013"/>
                                </a:lnTo>
                                <a:lnTo>
                                  <a:pt x="2683764" y="17653"/>
                                </a:lnTo>
                                <a:lnTo>
                                  <a:pt x="0" y="176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2869387" y="0"/>
                            <a:ext cx="2772156" cy="3057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2156" h="3057144">
                                <a:moveTo>
                                  <a:pt x="0" y="0"/>
                                </a:moveTo>
                                <a:lnTo>
                                  <a:pt x="2772156" y="0"/>
                                </a:lnTo>
                                <a:lnTo>
                                  <a:pt x="2772156" y="3057144"/>
                                </a:lnTo>
                                <a:lnTo>
                                  <a:pt x="0" y="3057144"/>
                                </a:lnTo>
                                <a:lnTo>
                                  <a:pt x="0" y="3004058"/>
                                </a:lnTo>
                                <a:lnTo>
                                  <a:pt x="2719070" y="3004058"/>
                                </a:lnTo>
                                <a:lnTo>
                                  <a:pt x="2719070" y="53086"/>
                                </a:lnTo>
                                <a:lnTo>
                                  <a:pt x="0" y="53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0" y="16707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9157B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0" y="446475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D2ADA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0" y="876243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3A7AA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0" y="1304868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C1ADE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0" y="1734636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C565B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0" y="2164404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B9C053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0" y="2594172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4BC45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3F2805" id="Group 5716" o:spid="_x0000_s1046" style="width:444.2pt;height:240.7pt;mso-position-horizontal-relative:char;mso-position-vertical-relative:line" coordsize="56415,3057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YKKKK/&#10;og+l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">
                <v:shape id="Picture 302" o:spid="_x0000_s1047" type="#_x0000_t75" style="position:absolute;left:1856;top:883;width:53675;height:28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">
                  <v:imagedata r:id="rId13" o:title=""/>
                </v:shape>
                <v:shape id="Picture 304" o:spid="_x0000_s1048" type="#_x0000_t75" style="position:absolute;left:1840;top:868;width:53706;height:28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">
                  <v:imagedata r:id="rId14" o:title=""/>
                </v:shape>
                <v:shape id="Shape 305" o:spid="_x0000_s1049" style="position:absolute;left:1679;top:707;width:27014;height:29157;visibility:visible;mso-wrap-style:square;v-text-anchor:top" coordsize="2701443,2915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" path="m,l2701443,r,17653l17678,17653r,2880360l2701443,2898013r,17653l,2915666,,xe" fillcolor="black" stroked="f" strokeweight="0">
                  <v:stroke miterlimit="83231f" joinstyle="miter"/>
                  <v:path arrowok="t" textboxrect="0,0,2701443,2915666"/>
                </v:shape>
                <v:shape id="Shape 306" o:spid="_x0000_s1050" style="position:absolute;left:972;width:27721;height:30571;visibility:visible;mso-wrap-style:square;v-text-anchor:top" coordsize="2772156,3057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" path="m,l2772156,r,53086l53035,53086r,2950972l2772156,3004058r,53086l,3057144,,xe" fillcolor="black" stroked="f" strokeweight="0">
                  <v:stroke miterlimit="83231f" joinstyle="miter"/>
                  <v:path arrowok="t" textboxrect="0,0,2772156,3057144"/>
                </v:shape>
                <v:shape id="Shape 307" o:spid="_x0000_s1051" style="position:absolute;left:28693;top:707;width:27015;height:29157;visibility:visible;mso-wrap-style:square;v-text-anchor:top" coordsize="2701417,2915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" path="m,l2701417,r,2915666l,2915666r,-17653l2683764,2898013r,-2880360l,17653,,xe" fillcolor="black" stroked="f" strokeweight="0">
                  <v:stroke miterlimit="83231f" joinstyle="miter"/>
                  <v:path arrowok="t" textboxrect="0,0,2701417,2915666"/>
                </v:shape>
                <v:shape id="Shape 308" o:spid="_x0000_s1052" style="position:absolute;left:28693;width:27722;height:30571;visibility:visible;mso-wrap-style:square;v-text-anchor:top" coordsize="2772156,3057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" path="m,l2772156,r,3057144l,3057144r,-53086l2719070,3004058r,-2950972l,53086,,xe" fillcolor="black" stroked="f" strokeweight="0">
                  <v:stroke miterlimit="83231f" joinstyle="miter"/>
                  <v:path arrowok="t" textboxrect="0,0,2772156,3057144"/>
                </v:shape>
                <v:rect id="Rectangle 313" o:spid="_x0000_s1053" style="position:absolute;top:167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14:paraId="1F89157B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4" o:spid="_x0000_s1054" style="position:absolute;top:4464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36CD2ADA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5" o:spid="_x0000_s1055" style="position:absolute;top:8762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0FE3A7AA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6" o:spid="_x0000_s1056" style="position:absolute;top:13048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14:paraId="45FC1ADE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7" o:spid="_x0000_s1057" style="position:absolute;top:17346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14:paraId="4C0C565B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8" o:spid="_x0000_s1058" style="position:absolute;top:21644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14:paraId="5FB9C053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9" o:spid="_x0000_s1059" style="position:absolute;top:25941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14:paraId="4384BC45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EEE4CC1" w14:textId="77777777" w:rsidR="009F6580" w:rsidRDefault="00000000">
      <w:pPr>
        <w:spacing w:after="157" w:line="259" w:lineRule="auto"/>
        <w:ind w:left="24" w:firstLine="0"/>
      </w:pPr>
      <w:r>
        <w:rPr>
          <w:rFonts w:ascii="Gadugi" w:eastAsia="Gadugi" w:hAnsi="Gadugi" w:cs="Gadugi"/>
          <w:sz w:val="36"/>
        </w:rPr>
        <w:t xml:space="preserve"> </w:t>
      </w:r>
    </w:p>
    <w:p w14:paraId="070346E8" w14:textId="77777777" w:rsidR="009F6580" w:rsidRDefault="00000000">
      <w:pPr>
        <w:spacing w:after="172" w:line="259" w:lineRule="auto"/>
        <w:ind w:left="24" w:firstLine="0"/>
      </w:pPr>
      <w:r>
        <w:rPr>
          <w:rFonts w:ascii="Gadugi" w:eastAsia="Gadugi" w:hAnsi="Gadugi" w:cs="Gadugi"/>
          <w:sz w:val="36"/>
        </w:rPr>
        <w:t xml:space="preserve"> </w:t>
      </w:r>
    </w:p>
    <w:p w14:paraId="23C3EE00" w14:textId="77777777" w:rsidR="009F6580" w:rsidRDefault="00000000">
      <w:pPr>
        <w:spacing w:after="202"/>
        <w:ind w:left="19"/>
      </w:pPr>
      <w:proofErr w:type="spellStart"/>
      <w:r>
        <w:t>Utilizatorul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întâmpinat</w:t>
      </w:r>
      <w:proofErr w:type="spellEnd"/>
      <w:r>
        <w:t xml:space="preserve"> de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ini</w:t>
      </w:r>
      <w:r>
        <w:rPr>
          <w:rFonts w:ascii="Calibri" w:eastAsia="Calibri" w:hAnsi="Calibri" w:cs="Calibri"/>
        </w:rPr>
        <w:t>ț</w:t>
      </w:r>
      <w:r>
        <w:t>ială</w:t>
      </w:r>
      <w:proofErr w:type="spellEnd"/>
      <w:r>
        <w:t xml:space="preserve">,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îi</w:t>
      </w:r>
      <w:proofErr w:type="spellEnd"/>
      <w:r>
        <w:t xml:space="preserve"> sunt </w:t>
      </w:r>
      <w:proofErr w:type="spellStart"/>
      <w:r>
        <w:t>oferite</w:t>
      </w:r>
      <w:proofErr w:type="spellEnd"/>
      <w:r>
        <w:t xml:space="preserve"> 3 </w:t>
      </w:r>
      <w:proofErr w:type="spellStart"/>
      <w:proofErr w:type="gramStart"/>
      <w:r>
        <w:t>op</w:t>
      </w:r>
      <w:r>
        <w:rPr>
          <w:rFonts w:ascii="Calibri" w:eastAsia="Calibri" w:hAnsi="Calibri" w:cs="Calibri"/>
        </w:rPr>
        <w:t>ț</w:t>
      </w:r>
      <w:r>
        <w:t>iuni</w:t>
      </w:r>
      <w:proofErr w:type="spellEnd"/>
      <w:r>
        <w:t xml:space="preserve"> :</w:t>
      </w:r>
      <w:proofErr w:type="gramEnd"/>
      <w:r>
        <w:t xml:space="preserve"> </w:t>
      </w:r>
    </w:p>
    <w:p w14:paraId="2E8E46ED" w14:textId="77777777" w:rsidR="009F6580" w:rsidRDefault="00000000">
      <w:pPr>
        <w:numPr>
          <w:ilvl w:val="0"/>
          <w:numId w:val="1"/>
        </w:numPr>
        <w:spacing w:after="39"/>
        <w:ind w:hanging="360"/>
      </w:pPr>
      <w:r>
        <w:t xml:space="preserve">Modul single player, </w:t>
      </w:r>
      <w:proofErr w:type="spellStart"/>
      <w:r>
        <w:t>unde</w:t>
      </w:r>
      <w:proofErr w:type="spellEnd"/>
      <w:r>
        <w:t xml:space="preserve"> </w:t>
      </w:r>
      <w:proofErr w:type="spellStart"/>
      <w:r>
        <w:t>utilizatorul</w:t>
      </w:r>
      <w:proofErr w:type="spellEnd"/>
      <w:r>
        <w:t xml:space="preserve"> are </w:t>
      </w:r>
      <w:proofErr w:type="spellStart"/>
      <w:r>
        <w:rPr>
          <w:rFonts w:ascii="Calibri" w:eastAsia="Calibri" w:hAnsi="Calibri" w:cs="Calibri"/>
        </w:rPr>
        <w:t>ș</w:t>
      </w:r>
      <w:r>
        <w:t>ansa</w:t>
      </w:r>
      <w:proofErr w:type="spellEnd"/>
      <w:r>
        <w:t xml:space="preserve"> de a-</w:t>
      </w:r>
      <w:proofErr w:type="spellStart"/>
      <w:r>
        <w:rPr>
          <w:rFonts w:ascii="Calibri" w:eastAsia="Calibri" w:hAnsi="Calibri" w:cs="Calibri"/>
        </w:rPr>
        <w:t>ș</w:t>
      </w:r>
      <w:r>
        <w:t>i</w:t>
      </w:r>
      <w:proofErr w:type="spellEnd"/>
      <w:r>
        <w:t xml:space="preserve"> </w:t>
      </w:r>
      <w:proofErr w:type="spellStart"/>
      <w:r>
        <w:t>lărgi</w:t>
      </w:r>
      <w:proofErr w:type="spellEnd"/>
      <w:r>
        <w:t xml:space="preserve"> </w:t>
      </w:r>
      <w:proofErr w:type="spellStart"/>
      <w:r>
        <w:t>gama</w:t>
      </w:r>
      <w:proofErr w:type="spellEnd"/>
      <w:r>
        <w:t xml:space="preserve"> de </w:t>
      </w:r>
      <w:proofErr w:type="spellStart"/>
      <w:r>
        <w:t>cuno</w:t>
      </w:r>
      <w:r>
        <w:rPr>
          <w:rFonts w:ascii="Calibri" w:eastAsia="Calibri" w:hAnsi="Calibri" w:cs="Calibri"/>
        </w:rPr>
        <w:t>ș</w:t>
      </w:r>
      <w:r>
        <w:t>tin</w:t>
      </w:r>
      <w:r>
        <w:rPr>
          <w:rFonts w:ascii="Calibri" w:eastAsia="Calibri" w:hAnsi="Calibri" w:cs="Calibri"/>
        </w:rPr>
        <w:t>ț</w:t>
      </w:r>
      <w:r>
        <w:t>e</w:t>
      </w:r>
      <w:proofErr w:type="spellEnd"/>
      <w:r>
        <w:t xml:space="preserve"> de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singur</w:t>
      </w:r>
      <w:proofErr w:type="spellEnd"/>
      <w:r>
        <w:t xml:space="preserve"> </w:t>
      </w:r>
    </w:p>
    <w:p w14:paraId="2343AC2B" w14:textId="77777777" w:rsidR="009F6580" w:rsidRDefault="00000000">
      <w:pPr>
        <w:numPr>
          <w:ilvl w:val="0"/>
          <w:numId w:val="1"/>
        </w:numPr>
        <w:spacing w:after="4"/>
        <w:ind w:hanging="360"/>
      </w:pPr>
      <w:r>
        <w:t xml:space="preserve">Modul de </w:t>
      </w:r>
      <w:proofErr w:type="spellStart"/>
      <w:r>
        <w:t>joc</w:t>
      </w:r>
      <w:proofErr w:type="spellEnd"/>
      <w:r>
        <w:t xml:space="preserve"> player vs player, </w:t>
      </w:r>
      <w:proofErr w:type="spellStart"/>
      <w:r>
        <w:t>în</w:t>
      </w:r>
      <w:proofErr w:type="spellEnd"/>
      <w:r>
        <w:t xml:space="preserve"> care </w:t>
      </w:r>
      <w:proofErr w:type="spellStart"/>
      <w:r>
        <w:t>doi</w:t>
      </w:r>
      <w:proofErr w:type="spellEnd"/>
      <w:r>
        <w:t xml:space="preserve"> </w:t>
      </w:r>
      <w:proofErr w:type="spellStart"/>
      <w:r>
        <w:t>prieteni</w:t>
      </w:r>
      <w:proofErr w:type="spellEnd"/>
      <w:r>
        <w:t xml:space="preserve"> se pot </w:t>
      </w:r>
      <w:proofErr w:type="spellStart"/>
      <w:r>
        <w:t>întrece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mod </w:t>
      </w:r>
      <w:proofErr w:type="spellStart"/>
      <w:r>
        <w:t>educativ</w:t>
      </w:r>
      <w:proofErr w:type="spellEnd"/>
      <w:r>
        <w:t xml:space="preserve"> </w:t>
      </w:r>
    </w:p>
    <w:p w14:paraId="7630BEB1" w14:textId="77777777" w:rsidR="009F6580" w:rsidRDefault="00000000">
      <w:pPr>
        <w:numPr>
          <w:ilvl w:val="0"/>
          <w:numId w:val="1"/>
        </w:numPr>
        <w:ind w:hanging="360"/>
      </w:pPr>
      <w:r>
        <w:t xml:space="preserve">Un link </w:t>
      </w:r>
      <w:proofErr w:type="spellStart"/>
      <w:r>
        <w:t>către</w:t>
      </w:r>
      <w:proofErr w:type="spellEnd"/>
      <w:r>
        <w:t xml:space="preserve"> o </w:t>
      </w:r>
      <w:proofErr w:type="spellStart"/>
      <w:r>
        <w:t>altă</w:t>
      </w:r>
      <w:proofErr w:type="spellEnd"/>
      <w:r>
        <w:t xml:space="preserve"> </w:t>
      </w:r>
      <w:proofErr w:type="spellStart"/>
      <w:r>
        <w:t>pagină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</w:t>
      </w:r>
      <w:proofErr w:type="spellStart"/>
      <w:r>
        <w:t>oferă</w:t>
      </w:r>
      <w:proofErr w:type="spellEnd"/>
      <w:r>
        <w:t xml:space="preserve"> </w:t>
      </w:r>
      <w:proofErr w:type="spellStart"/>
      <w:r>
        <w:t>utilizatorului</w:t>
      </w:r>
      <w:proofErr w:type="spellEnd"/>
      <w:r>
        <w:t xml:space="preserve"> </w:t>
      </w:r>
      <w:proofErr w:type="spellStart"/>
      <w:r>
        <w:t>posibilitatea</w:t>
      </w:r>
      <w:proofErr w:type="spellEnd"/>
      <w:r>
        <w:t xml:space="preserve"> de a </w:t>
      </w:r>
      <w:proofErr w:type="spellStart"/>
      <w:r>
        <w:t>studia</w:t>
      </w:r>
      <w:proofErr w:type="spellEnd"/>
      <w:r>
        <w:t xml:space="preserve"> </w:t>
      </w:r>
      <w:proofErr w:type="spellStart"/>
      <w:r>
        <w:t>scheletul</w:t>
      </w:r>
      <w:proofErr w:type="spellEnd"/>
      <w:r>
        <w:t xml:space="preserve"> </w:t>
      </w:r>
      <w:proofErr w:type="spellStart"/>
      <w:r>
        <w:t>educa</w:t>
      </w:r>
      <w:r>
        <w:rPr>
          <w:rFonts w:ascii="Calibri" w:eastAsia="Calibri" w:hAnsi="Calibri" w:cs="Calibri"/>
        </w:rPr>
        <w:t>ț</w:t>
      </w:r>
      <w:r>
        <w:t>ional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</w:t>
      </w:r>
      <w:proofErr w:type="spellStart"/>
      <w:r>
        <w:t>cuprinde</w:t>
      </w:r>
      <w:proofErr w:type="spellEnd"/>
      <w:r>
        <w:t xml:space="preserve"> </w:t>
      </w:r>
      <w:proofErr w:type="spellStart"/>
      <w:r>
        <w:t>întreaga</w:t>
      </w:r>
      <w:proofErr w:type="spellEnd"/>
      <w:r>
        <w:t xml:space="preserve"> </w:t>
      </w:r>
      <w:proofErr w:type="spellStart"/>
      <w:r>
        <w:t>materie</w:t>
      </w:r>
      <w:proofErr w:type="spellEnd"/>
      <w:r>
        <w:t xml:space="preserve"> </w:t>
      </w:r>
      <w:proofErr w:type="spellStart"/>
      <w:r>
        <w:t>necesară</w:t>
      </w:r>
      <w:proofErr w:type="spellEnd"/>
      <w:r>
        <w:t xml:space="preserve"> </w:t>
      </w:r>
      <w:proofErr w:type="spellStart"/>
      <w:r>
        <w:t>completării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. </w:t>
      </w:r>
    </w:p>
    <w:p w14:paraId="47107AAC" w14:textId="77777777" w:rsidR="009F6580" w:rsidRDefault="00000000">
      <w:pPr>
        <w:pStyle w:val="Heading1"/>
      </w:pPr>
      <w:bookmarkStart w:id="2" w:name="_Toc7163"/>
      <w:r>
        <w:t xml:space="preserve">3. </w:t>
      </w:r>
      <w:proofErr w:type="spellStart"/>
      <w:r>
        <w:t>Prezentarea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 </w:t>
      </w:r>
      <w:bookmarkEnd w:id="2"/>
    </w:p>
    <w:p w14:paraId="5E3EE163" w14:textId="77777777" w:rsidR="009F6580" w:rsidRDefault="00000000">
      <w:pPr>
        <w:spacing w:after="12" w:line="259" w:lineRule="auto"/>
        <w:ind w:left="24" w:firstLine="0"/>
      </w:pPr>
      <w:r>
        <w:rPr>
          <w:rFonts w:ascii="Gadugi" w:eastAsia="Gadugi" w:hAnsi="Gadugi" w:cs="Gadugi"/>
          <w:sz w:val="36"/>
        </w:rPr>
        <w:t xml:space="preserve"> </w:t>
      </w:r>
    </w:p>
    <w:p w14:paraId="2D59890E" w14:textId="77777777" w:rsidR="009F6580" w:rsidRDefault="00000000">
      <w:pPr>
        <w:spacing w:after="3"/>
        <w:ind w:left="19"/>
      </w:pPr>
      <w:r>
        <w:lastRenderedPageBreak/>
        <w:t xml:space="preserve">    </w:t>
      </w:r>
      <w:proofErr w:type="spellStart"/>
      <w:r>
        <w:t>Instruc</w:t>
      </w:r>
      <w:r>
        <w:rPr>
          <w:rFonts w:ascii="Calibri" w:eastAsia="Calibri" w:hAnsi="Calibri" w:cs="Calibri"/>
        </w:rPr>
        <w:t>ț</w:t>
      </w:r>
      <w:r>
        <w:t>iunile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 pot fi </w:t>
      </w:r>
      <w:proofErr w:type="spellStart"/>
      <w:r>
        <w:t>găsite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ș</w:t>
      </w:r>
      <w:r>
        <w:t>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“help”,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prezentă</w:t>
      </w:r>
      <w:proofErr w:type="spellEnd"/>
      <w:r>
        <w:t xml:space="preserve"> pe tot </w:t>
      </w:r>
      <w:proofErr w:type="spellStart"/>
      <w:r>
        <w:t>parcursul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dreapta</w:t>
      </w:r>
      <w:proofErr w:type="spellEnd"/>
      <w:r>
        <w:t xml:space="preserve"> </w:t>
      </w:r>
      <w:proofErr w:type="spellStart"/>
      <w:r>
        <w:t>jos.</w:t>
      </w:r>
      <w:proofErr w:type="spellEnd"/>
      <w:r>
        <w:t xml:space="preserve"> </w:t>
      </w:r>
    </w:p>
    <w:p w14:paraId="5EEB9BC0" w14:textId="77777777" w:rsidR="009F6580" w:rsidRDefault="00000000">
      <w:pPr>
        <w:spacing w:after="0"/>
        <w:ind w:left="19"/>
      </w:pPr>
      <w:proofErr w:type="spellStart"/>
      <w:r>
        <w:t>Pagina</w:t>
      </w:r>
      <w:proofErr w:type="spellEnd"/>
      <w:r>
        <w:t xml:space="preserve"> HELP: </w:t>
      </w:r>
    </w:p>
    <w:p w14:paraId="0FC30166" w14:textId="77777777" w:rsidR="009F6580" w:rsidRDefault="00000000">
      <w:pPr>
        <w:spacing w:after="80" w:line="259" w:lineRule="auto"/>
        <w:ind w:left="2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18D508A" wp14:editId="5557C082">
                <wp:extent cx="5518099" cy="3458487"/>
                <wp:effectExtent l="0" t="0" r="0" b="0"/>
                <wp:docPr id="6012" name="Group 6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8099" cy="3458487"/>
                          <a:chOff x="0" y="0"/>
                          <a:chExt cx="5518099" cy="3458487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09067" y="491259"/>
                            <a:ext cx="5120640" cy="28788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84" name="Picture 38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07543" y="489735"/>
                            <a:ext cx="5123688" cy="28818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5" name="Shape 385"/>
                        <wps:cNvSpPr/>
                        <wps:spPr>
                          <a:xfrm>
                            <a:off x="291389" y="473607"/>
                            <a:ext cx="2577999" cy="2914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7999" h="2914142">
                                <a:moveTo>
                                  <a:pt x="0" y="0"/>
                                </a:moveTo>
                                <a:lnTo>
                                  <a:pt x="2577999" y="0"/>
                                </a:lnTo>
                                <a:lnTo>
                                  <a:pt x="2577999" y="17652"/>
                                </a:lnTo>
                                <a:lnTo>
                                  <a:pt x="17678" y="17652"/>
                                </a:lnTo>
                                <a:lnTo>
                                  <a:pt x="17678" y="2896488"/>
                                </a:lnTo>
                                <a:lnTo>
                                  <a:pt x="2577999" y="2896488"/>
                                </a:lnTo>
                                <a:lnTo>
                                  <a:pt x="2577999" y="2914142"/>
                                </a:lnTo>
                                <a:lnTo>
                                  <a:pt x="0" y="2914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220675" y="402868"/>
                            <a:ext cx="2648712" cy="3055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8712" h="3055620">
                                <a:moveTo>
                                  <a:pt x="0" y="0"/>
                                </a:moveTo>
                                <a:lnTo>
                                  <a:pt x="2648712" y="0"/>
                                </a:lnTo>
                                <a:lnTo>
                                  <a:pt x="2648712" y="53086"/>
                                </a:lnTo>
                                <a:lnTo>
                                  <a:pt x="53035" y="53086"/>
                                </a:lnTo>
                                <a:lnTo>
                                  <a:pt x="53035" y="3002534"/>
                                </a:lnTo>
                                <a:lnTo>
                                  <a:pt x="2648712" y="3002534"/>
                                </a:lnTo>
                                <a:lnTo>
                                  <a:pt x="2648712" y="3055620"/>
                                </a:lnTo>
                                <a:lnTo>
                                  <a:pt x="0" y="3055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2869387" y="473607"/>
                            <a:ext cx="2577973" cy="2914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7973" h="2914142">
                                <a:moveTo>
                                  <a:pt x="0" y="0"/>
                                </a:moveTo>
                                <a:lnTo>
                                  <a:pt x="2577973" y="0"/>
                                </a:lnTo>
                                <a:lnTo>
                                  <a:pt x="2577973" y="2914142"/>
                                </a:lnTo>
                                <a:lnTo>
                                  <a:pt x="0" y="2914142"/>
                                </a:lnTo>
                                <a:lnTo>
                                  <a:pt x="0" y="2896488"/>
                                </a:lnTo>
                                <a:lnTo>
                                  <a:pt x="2560320" y="2896488"/>
                                </a:lnTo>
                                <a:lnTo>
                                  <a:pt x="2560320" y="17652"/>
                                </a:lnTo>
                                <a:lnTo>
                                  <a:pt x="0" y="176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2869387" y="402868"/>
                            <a:ext cx="2648712" cy="3055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8712" h="3055620">
                                <a:moveTo>
                                  <a:pt x="0" y="0"/>
                                </a:moveTo>
                                <a:lnTo>
                                  <a:pt x="2648712" y="0"/>
                                </a:lnTo>
                                <a:lnTo>
                                  <a:pt x="2648712" y="3055620"/>
                                </a:lnTo>
                                <a:lnTo>
                                  <a:pt x="0" y="3055620"/>
                                </a:lnTo>
                                <a:lnTo>
                                  <a:pt x="0" y="3002534"/>
                                </a:lnTo>
                                <a:lnTo>
                                  <a:pt x="2595626" y="3002534"/>
                                </a:lnTo>
                                <a:lnTo>
                                  <a:pt x="2595626" y="53086"/>
                                </a:lnTo>
                                <a:lnTo>
                                  <a:pt x="0" y="53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0" y="0"/>
                            <a:ext cx="413360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9407A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309372" y="0"/>
                            <a:ext cx="103241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5FC48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0" y="502252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F49DD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0" y="932020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59AA8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0" y="1361787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0DB99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0" y="1791555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383378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0" y="2219800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A7B78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0" y="2649822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8B8DD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0" y="3079590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F317E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8D508A" id="Group 6012" o:spid="_x0000_s1060" style="width:434.5pt;height:272.3pt;mso-position-horizontal-relative:char;mso-position-vertical-relative:line" coordsize="55180,3458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2Ciiiv6IPpd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ahRRRQGoUUUUBqFFFFAahRRRQGoUUUUBqFFFFAahRRRQGoUUUUBqFFFFAahRRRQGoUUUUBqFFFF&#10;AB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">
                <v:shape id="Picture 382" o:spid="_x0000_s1061" type="#_x0000_t75" style="position:absolute;left:3090;top:4912;width:51207;height:28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">
                  <v:imagedata r:id="rId17" o:title=""/>
                </v:shape>
                <v:shape id="Picture 384" o:spid="_x0000_s1062" type="#_x0000_t75" style="position:absolute;left:3075;top:4897;width:51237;height:28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">
                  <v:imagedata r:id="rId18" o:title=""/>
                </v:shape>
                <v:shape id="Shape 385" o:spid="_x0000_s1063" style="position:absolute;left:2913;top:4736;width:25780;height:29141;visibility:visible;mso-wrap-style:square;v-text-anchor:top" coordsize="2577999,2914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" path="m,l2577999,r,17652l17678,17652r,2878836l2577999,2896488r,17654l,2914142,,xe" fillcolor="black" stroked="f" strokeweight="0">
                  <v:stroke miterlimit="83231f" joinstyle="miter"/>
                  <v:path arrowok="t" textboxrect="0,0,2577999,2914142"/>
                </v:shape>
                <v:shape id="Shape 386" o:spid="_x0000_s1064" style="position:absolute;left:2206;top:4028;width:26487;height:30556;visibility:visible;mso-wrap-style:square;v-text-anchor:top" coordsize="2648712,3055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" path="m,l2648712,r,53086l53035,53086r,2949448l2648712,3002534r,53086l,3055620,,xe" fillcolor="black" stroked="f" strokeweight="0">
                  <v:stroke miterlimit="83231f" joinstyle="miter"/>
                  <v:path arrowok="t" textboxrect="0,0,2648712,3055620"/>
                </v:shape>
                <v:shape id="Shape 387" o:spid="_x0000_s1065" style="position:absolute;left:28693;top:4736;width:25780;height:29141;visibility:visible;mso-wrap-style:square;v-text-anchor:top" coordsize="2577973,2914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" path="m,l2577973,r,2914142l,2914142r,-17654l2560320,2896488r,-2878836l,17652,,xe" fillcolor="black" stroked="f" strokeweight="0">
                  <v:stroke miterlimit="83231f" joinstyle="miter"/>
                  <v:path arrowok="t" textboxrect="0,0,2577973,2914142"/>
                </v:shape>
                <v:shape id="Shape 388" o:spid="_x0000_s1066" style="position:absolute;left:28693;top:4028;width:26487;height:30556;visibility:visible;mso-wrap-style:square;v-text-anchor:top" coordsize="2648712,3055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" path="m,l2648712,r,3055620l,3055620r,-53086l2595626,3002534r,-2949448l,53086,,xe" fillcolor="black" stroked="f" strokeweight="0">
                  <v:stroke miterlimit="83231f" joinstyle="miter"/>
                  <v:path arrowok="t" textboxrect="0,0,2648712,3055620"/>
                </v:shape>
                <v:rect id="Rectangle 412" o:spid="_x0000_s1067" style="position:absolute;width:4133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14:paraId="2719407A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13" o:spid="_x0000_s1068" style="position:absolute;left:3093;width:1033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14:paraId="27B5FC48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14" o:spid="_x0000_s1069" style="position:absolute;top:5022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14:paraId="7DDF49DD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" o:spid="_x0000_s1070" style="position:absolute;top:9320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14:paraId="75959AA8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6" o:spid="_x0000_s1071" style="position:absolute;top:13617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eT8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Mcp5PzEAAAA3AAAAA8A&#10;AAAAAAAAAAAAAAAABwIAAGRycy9kb3ducmV2LnhtbFBLBQYAAAAAAwADALcAAAD4AgAAAAA=&#10;" filled="f" stroked="f">
                  <v:textbox inset="0,0,0,0">
                    <w:txbxContent>
                      <w:p w14:paraId="4D00DB99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7" o:spid="_x0000_s1072" style="position:absolute;top:17915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    <v:textbox inset="0,0,0,0">
                    <w:txbxContent>
                      <w:p w14:paraId="41383378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8" o:spid="_x0000_s1073" style="position:absolute;top:22198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14:paraId="491A7B78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" o:spid="_x0000_s1074" style="position:absolute;top:26498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41D8B8DD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0" o:spid="_x0000_s1075" style="position:absolute;top:30795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14:paraId="4AFF317E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7196811" w14:textId="77777777" w:rsidR="009F6580" w:rsidRDefault="00000000">
      <w:pPr>
        <w:spacing w:after="157" w:line="259" w:lineRule="auto"/>
        <w:ind w:left="24" w:firstLine="0"/>
      </w:pPr>
      <w:r>
        <w:rPr>
          <w:rFonts w:ascii="Gadugi" w:eastAsia="Gadugi" w:hAnsi="Gadugi" w:cs="Gadugi"/>
          <w:sz w:val="36"/>
        </w:rPr>
        <w:t xml:space="preserve"> </w:t>
      </w:r>
    </w:p>
    <w:p w14:paraId="34BA2EFD" w14:textId="77777777" w:rsidR="009F6580" w:rsidRDefault="00000000">
      <w:pPr>
        <w:spacing w:after="175" w:line="259" w:lineRule="auto"/>
        <w:ind w:left="24" w:firstLine="0"/>
      </w:pPr>
      <w:r>
        <w:rPr>
          <w:rFonts w:ascii="Gadugi" w:eastAsia="Gadugi" w:hAnsi="Gadugi" w:cs="Gadugi"/>
          <w:sz w:val="36"/>
        </w:rPr>
        <w:t xml:space="preserve"> </w:t>
      </w:r>
    </w:p>
    <w:p w14:paraId="65A97F71" w14:textId="77777777" w:rsidR="009F6580" w:rsidRDefault="00000000">
      <w:pPr>
        <w:spacing w:after="187"/>
        <w:ind w:left="19"/>
      </w:pPr>
      <w:r>
        <w:rPr>
          <w:rFonts w:ascii="Gadugi" w:eastAsia="Gadugi" w:hAnsi="Gadugi" w:cs="Gadugi"/>
        </w:rPr>
        <w:t xml:space="preserve">    </w:t>
      </w:r>
      <w:r>
        <w:t xml:space="preserve">Pe </w:t>
      </w:r>
      <w:proofErr w:type="spellStart"/>
      <w:r>
        <w:t>scurt</w:t>
      </w:r>
      <w:proofErr w:type="spellEnd"/>
      <w:r>
        <w:t xml:space="preserve">, </w:t>
      </w:r>
      <w:proofErr w:type="spellStart"/>
      <w:proofErr w:type="gramStart"/>
      <w:r>
        <w:t>jucătorul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după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î</w:t>
      </w:r>
      <w:r>
        <w:rPr>
          <w:rFonts w:ascii="Calibri" w:eastAsia="Calibri" w:hAnsi="Calibri" w:cs="Calibri"/>
        </w:rPr>
        <w:t>ș</w:t>
      </w:r>
      <w:r>
        <w:t>i</w:t>
      </w:r>
      <w:proofErr w:type="spellEnd"/>
      <w:r>
        <w:t xml:space="preserve"> </w:t>
      </w:r>
      <w:proofErr w:type="spellStart"/>
      <w:r>
        <w:t>alege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dorit</w:t>
      </w:r>
      <w:proofErr w:type="spellEnd"/>
      <w:r>
        <w:t xml:space="preserve"> de </w:t>
      </w:r>
      <w:proofErr w:type="spellStart"/>
      <w:r>
        <w:t>joc</w:t>
      </w:r>
      <w:proofErr w:type="spellEnd"/>
      <w:r>
        <w:t xml:space="preserve">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întâmpinat</w:t>
      </w:r>
      <w:proofErr w:type="spellEnd"/>
      <w:r>
        <w:t xml:space="preserve"> de un set de </w:t>
      </w:r>
      <w:proofErr w:type="spellStart"/>
      <w:r>
        <w:t>domenii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</w:t>
      </w:r>
      <w:proofErr w:type="spellStart"/>
      <w:r>
        <w:t>reprezintă</w:t>
      </w:r>
      <w:proofErr w:type="spellEnd"/>
      <w:r>
        <w:t xml:space="preserve"> </w:t>
      </w:r>
      <w:proofErr w:type="spellStart"/>
      <w:r>
        <w:t>materiile</w:t>
      </w:r>
      <w:proofErr w:type="spellEnd"/>
      <w:r>
        <w:t xml:space="preserve"> </w:t>
      </w:r>
      <w:proofErr w:type="spellStart"/>
      <w:r>
        <w:t>existente</w:t>
      </w:r>
      <w:proofErr w:type="spellEnd"/>
      <w:r>
        <w:t xml:space="preserve"> la </w:t>
      </w:r>
      <w:proofErr w:type="spellStart"/>
      <w:r>
        <w:t>examenul</w:t>
      </w:r>
      <w:proofErr w:type="spellEnd"/>
      <w:r>
        <w:t xml:space="preserve"> de </w:t>
      </w:r>
      <w:proofErr w:type="spellStart"/>
      <w:r>
        <w:t>Bacalaureat</w:t>
      </w:r>
      <w:proofErr w:type="spellEnd"/>
      <w:r>
        <w:t xml:space="preserve">, de </w:t>
      </w:r>
      <w:proofErr w:type="spellStart"/>
      <w:r>
        <w:t>unde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ș</w:t>
      </w:r>
      <w:r>
        <w:t>i</w:t>
      </w:r>
      <w:proofErr w:type="spellEnd"/>
      <w:r>
        <w:t xml:space="preserve">-l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alege</w:t>
      </w:r>
      <w:proofErr w:type="spellEnd"/>
      <w:r>
        <w:t xml:space="preserve"> pe </w:t>
      </w:r>
      <w:proofErr w:type="spellStart"/>
      <w:r>
        <w:t>cel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se pare util </w:t>
      </w:r>
      <w:proofErr w:type="spellStart"/>
      <w:r>
        <w:rPr>
          <w:rFonts w:ascii="Calibri" w:eastAsia="Calibri" w:hAnsi="Calibri" w:cs="Calibri"/>
        </w:rPr>
        <w:t>ș</w:t>
      </w:r>
      <w:r>
        <w:t>i</w:t>
      </w:r>
      <w:proofErr w:type="spellEnd"/>
      <w:r>
        <w:t xml:space="preserve"> </w:t>
      </w:r>
      <w:proofErr w:type="spellStart"/>
      <w:r>
        <w:t>atractiv</w:t>
      </w:r>
      <w:proofErr w:type="spellEnd"/>
      <w:r>
        <w:t xml:space="preserve">. </w:t>
      </w:r>
    </w:p>
    <w:p w14:paraId="328B0298" w14:textId="77777777" w:rsidR="009F6580" w:rsidRDefault="00000000">
      <w:pPr>
        <w:spacing w:after="0" w:line="259" w:lineRule="auto"/>
        <w:ind w:left="24" w:firstLine="0"/>
      </w:pPr>
      <w:r>
        <w:t xml:space="preserve"> </w:t>
      </w:r>
    </w:p>
    <w:p w14:paraId="19EF5451" w14:textId="77777777" w:rsidR="009F6580" w:rsidRDefault="00000000">
      <w:pPr>
        <w:spacing w:after="160" w:line="259" w:lineRule="auto"/>
        <w:ind w:left="24" w:firstLine="0"/>
      </w:pPr>
      <w:r>
        <w:t xml:space="preserve"> </w:t>
      </w:r>
    </w:p>
    <w:p w14:paraId="0D826BC4" w14:textId="77777777" w:rsidR="009F6580" w:rsidRDefault="00000000">
      <w:pPr>
        <w:spacing w:after="93" w:line="274" w:lineRule="auto"/>
        <w:ind w:left="24" w:right="551" w:firstLine="0"/>
        <w:jc w:val="both"/>
      </w:pPr>
      <w:r>
        <w:lastRenderedPageBreak/>
        <w:t xml:space="preserve">   </w:t>
      </w:r>
      <w:proofErr w:type="spellStart"/>
      <w:r>
        <w:t>În</w:t>
      </w:r>
      <w:proofErr w:type="spellEnd"/>
      <w:r>
        <w:t xml:space="preserve">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acestei</w:t>
      </w:r>
      <w:proofErr w:type="spellEnd"/>
      <w:r>
        <w:t xml:space="preserve"> </w:t>
      </w:r>
      <w:proofErr w:type="spellStart"/>
      <w:r>
        <w:t>ac</w:t>
      </w:r>
      <w:r>
        <w:rPr>
          <w:rFonts w:ascii="Calibri" w:eastAsia="Calibri" w:hAnsi="Calibri" w:cs="Calibri"/>
        </w:rPr>
        <w:t>ț</w:t>
      </w:r>
      <w:r>
        <w:t>iuni</w:t>
      </w:r>
      <w:proofErr w:type="spellEnd"/>
      <w:r>
        <w:t xml:space="preserve">, </w:t>
      </w:r>
      <w:proofErr w:type="spellStart"/>
      <w:r>
        <w:t>jocul</w:t>
      </w:r>
      <w:proofErr w:type="spellEnd"/>
      <w:r>
        <w:t xml:space="preserve"> </w:t>
      </w:r>
      <w:proofErr w:type="spellStart"/>
      <w:r>
        <w:t>propriu-zis</w:t>
      </w:r>
      <w:proofErr w:type="spellEnd"/>
      <w:r>
        <w:t xml:space="preserve"> </w:t>
      </w:r>
      <w:proofErr w:type="spellStart"/>
      <w:r>
        <w:t>începe</w:t>
      </w:r>
      <w:proofErr w:type="spellEnd"/>
      <w:r>
        <w:t xml:space="preserve">, </w:t>
      </w:r>
      <w:proofErr w:type="spellStart"/>
      <w:r>
        <w:t>întrebările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afi</w:t>
      </w:r>
      <w:r>
        <w:rPr>
          <w:rFonts w:ascii="Calibri" w:eastAsia="Calibri" w:hAnsi="Calibri" w:cs="Calibri"/>
        </w:rPr>
        <w:t>ș</w:t>
      </w:r>
      <w:r>
        <w:t>ate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ordine</w:t>
      </w:r>
      <w:proofErr w:type="spellEnd"/>
      <w:r>
        <w:t xml:space="preserve"> </w:t>
      </w:r>
      <w:proofErr w:type="spellStart"/>
      <w:r>
        <w:t>aleatorie</w:t>
      </w:r>
      <w:proofErr w:type="spellEnd"/>
      <w:r>
        <w:t xml:space="preserve"> pe </w:t>
      </w:r>
      <w:proofErr w:type="spellStart"/>
      <w:r>
        <w:t>ecran</w:t>
      </w:r>
      <w:proofErr w:type="spellEnd"/>
      <w:r>
        <w:t xml:space="preserve">, </w:t>
      </w:r>
      <w:proofErr w:type="spellStart"/>
      <w:r>
        <w:t>dintr</w:t>
      </w:r>
      <w:proofErr w:type="spellEnd"/>
      <w:r>
        <w:t xml:space="preserve">-un </w:t>
      </w:r>
      <w:r>
        <w:rPr>
          <w:sz w:val="42"/>
          <w:u w:val="single" w:color="000000"/>
        </w:rPr>
        <w:t>question poo</w:t>
      </w:r>
      <w:r>
        <w:rPr>
          <w:sz w:val="42"/>
        </w:rPr>
        <w:t>l</w:t>
      </w:r>
      <w:r>
        <w:t xml:space="preserve"> </w:t>
      </w:r>
      <w:proofErr w:type="spellStart"/>
      <w:r>
        <w:t>predefinit</w:t>
      </w:r>
      <w:proofErr w:type="spellEnd"/>
      <w:r>
        <w:t xml:space="preserve">.   </w:t>
      </w:r>
    </w:p>
    <w:p w14:paraId="5F6CE47D" w14:textId="77777777" w:rsidR="009F6580" w:rsidRDefault="00000000">
      <w:pPr>
        <w:spacing w:after="0" w:line="259" w:lineRule="auto"/>
        <w:ind w:left="24" w:firstLine="0"/>
      </w:pPr>
      <w:r>
        <w:t xml:space="preserve"> </w:t>
      </w:r>
    </w:p>
    <w:p w14:paraId="6F8688A4" w14:textId="77777777" w:rsidR="009F6580" w:rsidRDefault="00000000">
      <w:pPr>
        <w:spacing w:after="0" w:line="259" w:lineRule="auto"/>
        <w:ind w:left="24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81172A" wp14:editId="4D627B3A">
                <wp:extent cx="5489143" cy="3223792"/>
                <wp:effectExtent l="0" t="0" r="0" b="0"/>
                <wp:docPr id="6588" name="Group 6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9143" cy="3223792"/>
                          <a:chOff x="0" y="0"/>
                          <a:chExt cx="5489143" cy="3223792"/>
                        </a:xfrm>
                      </wpg:grpSpPr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80111" y="255040"/>
                            <a:ext cx="5120640" cy="2880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78587" y="253516"/>
                            <a:ext cx="5123688" cy="2883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8" name="Shape 458"/>
                        <wps:cNvSpPr/>
                        <wps:spPr>
                          <a:xfrm>
                            <a:off x="262433" y="237387"/>
                            <a:ext cx="2577998" cy="2915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7998" h="2915666">
                                <a:moveTo>
                                  <a:pt x="0" y="0"/>
                                </a:moveTo>
                                <a:lnTo>
                                  <a:pt x="2577998" y="0"/>
                                </a:lnTo>
                                <a:lnTo>
                                  <a:pt x="2577998" y="17653"/>
                                </a:lnTo>
                                <a:lnTo>
                                  <a:pt x="17678" y="17653"/>
                                </a:lnTo>
                                <a:lnTo>
                                  <a:pt x="17678" y="2898013"/>
                                </a:lnTo>
                                <a:lnTo>
                                  <a:pt x="2577998" y="2898013"/>
                                </a:lnTo>
                                <a:lnTo>
                                  <a:pt x="2577998" y="2915666"/>
                                </a:lnTo>
                                <a:lnTo>
                                  <a:pt x="0" y="29156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191719" y="166648"/>
                            <a:ext cx="2648712" cy="3057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8712" h="3057144">
                                <a:moveTo>
                                  <a:pt x="0" y="0"/>
                                </a:moveTo>
                                <a:lnTo>
                                  <a:pt x="2648712" y="0"/>
                                </a:lnTo>
                                <a:lnTo>
                                  <a:pt x="2648712" y="53086"/>
                                </a:lnTo>
                                <a:lnTo>
                                  <a:pt x="53035" y="53086"/>
                                </a:lnTo>
                                <a:lnTo>
                                  <a:pt x="53035" y="3004058"/>
                                </a:lnTo>
                                <a:lnTo>
                                  <a:pt x="2648712" y="3004058"/>
                                </a:lnTo>
                                <a:lnTo>
                                  <a:pt x="2648712" y="3057144"/>
                                </a:lnTo>
                                <a:lnTo>
                                  <a:pt x="0" y="3057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2840431" y="237387"/>
                            <a:ext cx="2577973" cy="29156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7973" h="2915666">
                                <a:moveTo>
                                  <a:pt x="0" y="0"/>
                                </a:moveTo>
                                <a:lnTo>
                                  <a:pt x="2577973" y="0"/>
                                </a:lnTo>
                                <a:lnTo>
                                  <a:pt x="2577973" y="2915666"/>
                                </a:lnTo>
                                <a:lnTo>
                                  <a:pt x="0" y="2915666"/>
                                </a:lnTo>
                                <a:lnTo>
                                  <a:pt x="0" y="2898013"/>
                                </a:lnTo>
                                <a:lnTo>
                                  <a:pt x="2560320" y="2898013"/>
                                </a:lnTo>
                                <a:lnTo>
                                  <a:pt x="2560320" y="17653"/>
                                </a:lnTo>
                                <a:lnTo>
                                  <a:pt x="0" y="176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Shape 461"/>
                        <wps:cNvSpPr/>
                        <wps:spPr>
                          <a:xfrm>
                            <a:off x="2840431" y="166648"/>
                            <a:ext cx="2648712" cy="3057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8712" h="3057144">
                                <a:moveTo>
                                  <a:pt x="0" y="0"/>
                                </a:moveTo>
                                <a:lnTo>
                                  <a:pt x="2648712" y="0"/>
                                </a:lnTo>
                                <a:lnTo>
                                  <a:pt x="2648712" y="3057144"/>
                                </a:lnTo>
                                <a:lnTo>
                                  <a:pt x="0" y="3057144"/>
                                </a:lnTo>
                                <a:lnTo>
                                  <a:pt x="0" y="3004058"/>
                                </a:lnTo>
                                <a:lnTo>
                                  <a:pt x="2595626" y="3004058"/>
                                </a:lnTo>
                                <a:lnTo>
                                  <a:pt x="2595626" y="53086"/>
                                </a:lnTo>
                                <a:lnTo>
                                  <a:pt x="0" y="53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0" y="0"/>
                            <a:ext cx="103241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9A7D3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0" y="457581"/>
                            <a:ext cx="413360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E5383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309372" y="457581"/>
                            <a:ext cx="103241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D5A80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0" y="914781"/>
                            <a:ext cx="103241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7AE84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0" y="1370457"/>
                            <a:ext cx="103241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765330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0" y="1827657"/>
                            <a:ext cx="103241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A3097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0" y="2284858"/>
                            <a:ext cx="103241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CB64E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0" y="2742311"/>
                            <a:ext cx="103241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592DA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81172A" id="Group 6588" o:spid="_x0000_s1076" style="width:432.2pt;height:253.85pt;mso-position-horizontal-relative:char;mso-position-vertical-relative:line" coordsize="54891,32237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UUUUAFFFFK4BRRRTDUKKKKV0AUUUUwCiiigAooopXQBRRRTDUKK&#10;KKV0IKKKKY9QooooAKKKKACiiildAFFFFF0IKKKKYwooopXQgoooougCiiii4BRRRRdAFFFFMe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YlvEkry&#10;pGqSt959vztT6KQBRRRTDUKKKKAENZfiLwpo3i6zS01vS7TV7VG3pFewLKu7/gVatJiolGMlyyAp&#10;aPomn+H7CKx0qxh02yi+7b28Soi/8Bq9RRVWDUKKKKYB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UUBqFFFFAahRRRQGoUUUUBqFFFFAahRRRQGoUUUUBqF&#10;FFFAahRRRQGoUUUUBqFFFFAahRRRQGoUUV5v458YeJbnXn0XwTbQTXumqt3qM12v7pl/gt0f/nq/&#10;/jtc9SrGlH3gPR80tcz4J8d6d420P7dAslnKsv2e6tLtdktvcfxxPXSitYSjOPNEBaKKKsNQoooo&#10;DUKKKKA1CiiilcAoooouhBRTPMVGRWZd7fdSn0x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ahRRRQGoUUUUBqFFFFAahRRRQGoUUUUBqFFFFAahRRRQGoUUUUBqFFFFAahRRRQGoUUUUBq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">
                <v:shape id="Picture 455" o:spid="_x0000_s1077" type="#_x0000_t75" style="position:absolute;left:2801;top:2550;width:51206;height:28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">
                  <v:imagedata r:id="rId21" o:title=""/>
                </v:shape>
                <v:shape id="Picture 457" o:spid="_x0000_s1078" type="#_x0000_t75" style="position:absolute;left:2785;top:2535;width:51237;height:28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">
                  <v:imagedata r:id="rId22" o:title=""/>
                </v:shape>
                <v:shape id="Shape 458" o:spid="_x0000_s1079" style="position:absolute;left:2624;top:2373;width:25780;height:29157;visibility:visible;mso-wrap-style:square;v-text-anchor:top" coordsize="2577998,2915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" path="m,l2577998,r,17653l17678,17653r,2880360l2577998,2898013r,17653l,2915666,,xe" fillcolor="black" stroked="f" strokeweight="0">
                  <v:stroke miterlimit="83231f" joinstyle="miter"/>
                  <v:path arrowok="t" textboxrect="0,0,2577998,2915666"/>
                </v:shape>
                <v:shape id="Shape 459" o:spid="_x0000_s1080" style="position:absolute;left:1917;top:1666;width:26487;height:30571;visibility:visible;mso-wrap-style:square;v-text-anchor:top" coordsize="2648712,3057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" path="m,l2648712,r,53086l53035,53086r,2950972l2648712,3004058r,53086l,3057144,,xe" fillcolor="black" stroked="f" strokeweight="0">
                  <v:stroke miterlimit="83231f" joinstyle="miter"/>
                  <v:path arrowok="t" textboxrect="0,0,2648712,3057144"/>
                </v:shape>
                <v:shape id="Shape 460" o:spid="_x0000_s1081" style="position:absolute;left:28404;top:2373;width:25780;height:29157;visibility:visible;mso-wrap-style:square;v-text-anchor:top" coordsize="2577973,2915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" path="m,l2577973,r,2915666l,2915666r,-17653l2560320,2898013r,-2880360l,17653,,xe" fillcolor="black" stroked="f" strokeweight="0">
                  <v:stroke miterlimit="83231f" joinstyle="miter"/>
                  <v:path arrowok="t" textboxrect="0,0,2577973,2915666"/>
                </v:shape>
                <v:shape id="Shape 461" o:spid="_x0000_s1082" style="position:absolute;left:28404;top:1666;width:26487;height:30571;visibility:visible;mso-wrap-style:square;v-text-anchor:top" coordsize="2648712,3057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" path="m,l2648712,r,3057144l,3057144r,-53086l2595626,3004058r,-2950972l,53086,,xe" fillcolor="black" stroked="f" strokeweight="0">
                  <v:stroke miterlimit="83231f" joinstyle="miter"/>
                  <v:path arrowok="t" textboxrect="0,0,2648712,3057144"/>
                </v:shape>
                <v:rect id="Rectangle 491" o:spid="_x0000_s1083" style="position:absolute;width:1032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14:paraId="0359A7D3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2" o:spid="_x0000_s1084" style="position:absolute;top:4575;width:4133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14:paraId="786E5383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   </w:t>
                        </w:r>
                      </w:p>
                    </w:txbxContent>
                  </v:textbox>
                </v:rect>
                <v:rect id="Rectangle 493" o:spid="_x0000_s1085" style="position:absolute;left:3093;top:4575;width:1033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14:paraId="3AFD5A80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4" o:spid="_x0000_s1086" style="position:absolute;top:9147;width:1032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14:paraId="3667AE84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5" o:spid="_x0000_s1087" style="position:absolute;top:13704;width:1032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14:paraId="60765330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6" o:spid="_x0000_s1088" style="position:absolute;top:18276;width:1032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14:paraId="717A3097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7" o:spid="_x0000_s1089" style="position:absolute;top:22848;width:1032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14:paraId="5D2CB64E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98" o:spid="_x0000_s1090" style="position:absolute;top:27423;width:1032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14:paraId="0C6592DA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734F7BD" w14:textId="77777777" w:rsidR="009F6580" w:rsidRDefault="00000000">
      <w:pPr>
        <w:spacing w:after="157" w:line="259" w:lineRule="auto"/>
        <w:ind w:left="24" w:firstLine="0"/>
      </w:pPr>
      <w:r>
        <w:t xml:space="preserve"> </w:t>
      </w:r>
    </w:p>
    <w:p w14:paraId="6610C062" w14:textId="77777777" w:rsidR="009F6580" w:rsidRDefault="00000000">
      <w:pPr>
        <w:spacing w:after="159" w:line="259" w:lineRule="auto"/>
        <w:ind w:left="24" w:firstLine="0"/>
      </w:pPr>
      <w:r>
        <w:t xml:space="preserve"> </w:t>
      </w:r>
    </w:p>
    <w:p w14:paraId="2BB16EAE" w14:textId="77777777" w:rsidR="009F6580" w:rsidRDefault="00000000">
      <w:pPr>
        <w:spacing w:after="194"/>
        <w:ind w:left="19"/>
      </w:pPr>
      <w:r>
        <w:t xml:space="preserve">    Pe tot </w:t>
      </w:r>
      <w:proofErr w:type="spellStart"/>
      <w:r>
        <w:t>parcursul</w:t>
      </w:r>
      <w:proofErr w:type="spellEnd"/>
      <w:r>
        <w:t xml:space="preserve"> </w:t>
      </w:r>
      <w:proofErr w:type="spellStart"/>
      <w:r>
        <w:t>jocului</w:t>
      </w:r>
      <w:proofErr w:type="spellEnd"/>
      <w:r>
        <w:t xml:space="preserve">,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răspuns</w:t>
      </w:r>
      <w:proofErr w:type="spellEnd"/>
      <w:r>
        <w:t xml:space="preserve"> </w:t>
      </w:r>
      <w:proofErr w:type="spellStart"/>
      <w:r>
        <w:t>corect</w:t>
      </w:r>
      <w:proofErr w:type="spellEnd"/>
      <w:r>
        <w:t xml:space="preserve"> </w:t>
      </w:r>
      <w:proofErr w:type="spellStart"/>
      <w:r>
        <w:t>îi</w:t>
      </w:r>
      <w:proofErr w:type="spellEnd"/>
      <w:r>
        <w:t xml:space="preserve"> </w:t>
      </w:r>
      <w:proofErr w:type="spellStart"/>
      <w:r>
        <w:t>aduce</w:t>
      </w:r>
      <w:proofErr w:type="spellEnd"/>
      <w:r>
        <w:t xml:space="preserve"> </w:t>
      </w:r>
      <w:proofErr w:type="spellStart"/>
      <w:r>
        <w:t>jucătorului</w:t>
      </w:r>
      <w:proofErr w:type="spellEnd"/>
      <w:r>
        <w:t xml:space="preserve"> </w:t>
      </w:r>
      <w:proofErr w:type="spellStart"/>
      <w:r>
        <w:t>câte</w:t>
      </w:r>
      <w:proofErr w:type="spellEnd"/>
      <w:r>
        <w:t xml:space="preserve"> 1 </w:t>
      </w:r>
      <w:proofErr w:type="spellStart"/>
      <w:r>
        <w:t>punct</w:t>
      </w:r>
      <w:proofErr w:type="spellEnd"/>
      <w:r>
        <w:t xml:space="preserve">. La </w:t>
      </w:r>
      <w:proofErr w:type="spellStart"/>
      <w:r>
        <w:t>finalul</w:t>
      </w:r>
      <w:proofErr w:type="spellEnd"/>
      <w:r>
        <w:t xml:space="preserve"> </w:t>
      </w:r>
      <w:proofErr w:type="spellStart"/>
      <w:r>
        <w:t>rundei</w:t>
      </w:r>
      <w:proofErr w:type="spellEnd"/>
      <w:r>
        <w:t xml:space="preserve">,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puncte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întrebare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însumate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</w:t>
      </w:r>
      <w:proofErr w:type="spellStart"/>
      <w:r>
        <w:t>scor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afi</w:t>
      </w:r>
      <w:r>
        <w:rPr>
          <w:rFonts w:ascii="Calibri" w:eastAsia="Calibri" w:hAnsi="Calibri" w:cs="Calibri"/>
        </w:rPr>
        <w:t>ș</w:t>
      </w:r>
      <w:r>
        <w:t>at</w:t>
      </w:r>
      <w:proofErr w:type="spellEnd"/>
      <w:r>
        <w:t xml:space="preserve">. </w:t>
      </w:r>
    </w:p>
    <w:p w14:paraId="50EFE572" w14:textId="77777777" w:rsidR="009F6580" w:rsidRDefault="00000000">
      <w:pPr>
        <w:spacing w:after="157" w:line="259" w:lineRule="auto"/>
        <w:ind w:left="24" w:firstLine="0"/>
      </w:pPr>
      <w:r>
        <w:t xml:space="preserve"> </w:t>
      </w:r>
    </w:p>
    <w:p w14:paraId="1E423742" w14:textId="77777777" w:rsidR="009F6580" w:rsidRDefault="00000000">
      <w:pPr>
        <w:spacing w:after="0" w:line="259" w:lineRule="auto"/>
        <w:ind w:left="24" w:firstLine="0"/>
      </w:pPr>
      <w:r>
        <w:t xml:space="preserve"> </w:t>
      </w:r>
    </w:p>
    <w:p w14:paraId="6D4EA794" w14:textId="77777777" w:rsidR="009F6580" w:rsidRDefault="00000000">
      <w:pPr>
        <w:spacing w:after="322" w:line="259" w:lineRule="auto"/>
        <w:ind w:left="24" w:right="-163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61E3929" wp14:editId="6083B29C">
                <wp:extent cx="5860999" cy="3072233"/>
                <wp:effectExtent l="0" t="0" r="0" b="0"/>
                <wp:docPr id="6123" name="Group 6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0999" cy="3072233"/>
                          <a:chOff x="0" y="0"/>
                          <a:chExt cx="5860999" cy="3072233"/>
                        </a:xfrm>
                      </wpg:grpSpPr>
                      <pic:pic xmlns:pic="http://schemas.openxmlformats.org/drawingml/2006/picture">
                        <pic:nvPicPr>
                          <pic:cNvPr id="530" name="Picture 53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52095" y="88392"/>
                            <a:ext cx="5620512" cy="26990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50571" y="86868"/>
                            <a:ext cx="5623560" cy="27020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3" name="Shape 533"/>
                        <wps:cNvSpPr/>
                        <wps:spPr>
                          <a:xfrm>
                            <a:off x="134417" y="70739"/>
                            <a:ext cx="2827934" cy="2734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934" h="2734310">
                                <a:moveTo>
                                  <a:pt x="0" y="0"/>
                                </a:moveTo>
                                <a:lnTo>
                                  <a:pt x="2827934" y="0"/>
                                </a:lnTo>
                                <a:lnTo>
                                  <a:pt x="2827934" y="17653"/>
                                </a:lnTo>
                                <a:lnTo>
                                  <a:pt x="17678" y="17653"/>
                                </a:lnTo>
                                <a:lnTo>
                                  <a:pt x="17678" y="2716657"/>
                                </a:lnTo>
                                <a:lnTo>
                                  <a:pt x="2827934" y="2716657"/>
                                </a:lnTo>
                                <a:lnTo>
                                  <a:pt x="2827934" y="2734310"/>
                                </a:lnTo>
                                <a:lnTo>
                                  <a:pt x="0" y="27343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Shape 534"/>
                        <wps:cNvSpPr/>
                        <wps:spPr>
                          <a:xfrm>
                            <a:off x="63703" y="0"/>
                            <a:ext cx="2898648" cy="2875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8648" h="2875788">
                                <a:moveTo>
                                  <a:pt x="0" y="0"/>
                                </a:moveTo>
                                <a:lnTo>
                                  <a:pt x="2898648" y="0"/>
                                </a:lnTo>
                                <a:lnTo>
                                  <a:pt x="2898648" y="53086"/>
                                </a:lnTo>
                                <a:lnTo>
                                  <a:pt x="53035" y="53086"/>
                                </a:lnTo>
                                <a:lnTo>
                                  <a:pt x="53035" y="2822702"/>
                                </a:lnTo>
                                <a:lnTo>
                                  <a:pt x="2898648" y="2822702"/>
                                </a:lnTo>
                                <a:lnTo>
                                  <a:pt x="2898648" y="2875788"/>
                                </a:lnTo>
                                <a:lnTo>
                                  <a:pt x="0" y="28757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Shape 535"/>
                        <wps:cNvSpPr/>
                        <wps:spPr>
                          <a:xfrm>
                            <a:off x="2962351" y="70739"/>
                            <a:ext cx="2827909" cy="2734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7909" h="2734310">
                                <a:moveTo>
                                  <a:pt x="0" y="0"/>
                                </a:moveTo>
                                <a:lnTo>
                                  <a:pt x="2827909" y="0"/>
                                </a:lnTo>
                                <a:lnTo>
                                  <a:pt x="2827909" y="2734310"/>
                                </a:lnTo>
                                <a:lnTo>
                                  <a:pt x="0" y="2734310"/>
                                </a:lnTo>
                                <a:lnTo>
                                  <a:pt x="0" y="2716657"/>
                                </a:lnTo>
                                <a:lnTo>
                                  <a:pt x="2810256" y="2716657"/>
                                </a:lnTo>
                                <a:lnTo>
                                  <a:pt x="2810256" y="17653"/>
                                </a:lnTo>
                                <a:lnTo>
                                  <a:pt x="0" y="176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Shape 536"/>
                        <wps:cNvSpPr/>
                        <wps:spPr>
                          <a:xfrm>
                            <a:off x="2962351" y="0"/>
                            <a:ext cx="2898648" cy="2875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8648" h="2875788">
                                <a:moveTo>
                                  <a:pt x="0" y="0"/>
                                </a:moveTo>
                                <a:lnTo>
                                  <a:pt x="2898648" y="0"/>
                                </a:lnTo>
                                <a:lnTo>
                                  <a:pt x="2898648" y="2875788"/>
                                </a:lnTo>
                                <a:lnTo>
                                  <a:pt x="0" y="2875788"/>
                                </a:lnTo>
                                <a:lnTo>
                                  <a:pt x="0" y="2822702"/>
                                </a:lnTo>
                                <a:lnTo>
                                  <a:pt x="2845562" y="2822702"/>
                                </a:lnTo>
                                <a:lnTo>
                                  <a:pt x="2845562" y="53086"/>
                                </a:lnTo>
                                <a:lnTo>
                                  <a:pt x="0" y="53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0" y="74144"/>
                            <a:ext cx="103241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93497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0" y="531344"/>
                            <a:ext cx="103241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5B26ED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0" y="988544"/>
                            <a:ext cx="103241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8E105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0" y="1445744"/>
                            <a:ext cx="103241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41DAA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0" y="1902944"/>
                            <a:ext cx="103241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65D8B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0" y="2360525"/>
                            <a:ext cx="103241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374815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0" y="2817725"/>
                            <a:ext cx="103241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83EBA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1E3929" id="Group 6123" o:spid="_x0000_s1091" style="width:461.5pt;height:241.9pt;mso-position-horizontal-relative:char;mso-position-vertical-relative:line" coordsize="58609,3072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YXjz/AJEbxF/2Drj/ANFNW7WF48/5EbxF/wBg64/9FNUy2ZjW/hS9GcX8Df8AkMa//wBg&#10;7Rv/AEkr1yvI/gb/AMhjX/8AsHaN/wCkleuVVD+Gvn+Z8FDZ+r/NhRRRXQWFFFFABRRRQAUUUUAF&#10;FFFABRRRQAUUUUAFFFFABRRRQAUUUUAFFFFABRRRQAUUUUAFFFFABRRRQAUUUUAFFFFABRRRQAV4&#10;J8dv+Rk1n/sW4P8A04R173Xgnx2/5GTWf+xbg/8AThHXLif4ZjW+B+j/ACZ7hRRRVH6M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VhePP+RG8Rf8AYOuP/RTVu1hePP8AkRvEX/YOuP8A0U1TLZmNb+FL0Zxf&#10;wN/5DGv/APYO0b/0kr1yvI/gb/yGNf8A+wdo3/pJXrlVQ/hr5/mfBQ2fq/zYUUUV0FhRRRQAUUUU&#10;AFFFFABRRRQAUUUUAFFFFABRRRQAUUUUAFFFFABRRRQAUUUUAFFFFABRRRQAUUUUAFFFFABRRRQA&#10;UUUUAFeCfHb/AJGTWf8AsW4P/ThHXvdeCfHb/kZNZ/7FuD/04R1y4n+GY1vgfo/yZ7hRRRVH6M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">
                <v:shape id="Picture 530" o:spid="_x0000_s1092" type="#_x0000_t75" style="position:absolute;left:1520;top:883;width:56206;height:26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">
                  <v:imagedata r:id="rId25" o:title=""/>
                </v:shape>
                <v:shape id="Picture 532" o:spid="_x0000_s1093" type="#_x0000_t75" style="position:absolute;left:1505;top:868;width:56236;height:27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">
                  <v:imagedata r:id="rId26" o:title=""/>
                </v:shape>
                <v:shape id="Shape 533" o:spid="_x0000_s1094" style="position:absolute;left:1344;top:707;width:28279;height:27343;visibility:visible;mso-wrap-style:square;v-text-anchor:top" coordsize="2827934,273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" path="m,l2827934,r,17653l17678,17653r,2699004l2827934,2716657r,17653l,2734310,,xe" fillcolor="black" stroked="f" strokeweight="0">
                  <v:stroke miterlimit="83231f" joinstyle="miter"/>
                  <v:path arrowok="t" textboxrect="0,0,2827934,2734310"/>
                </v:shape>
                <v:shape id="Shape 534" o:spid="_x0000_s1095" style="position:absolute;left:637;width:28986;height:28757;visibility:visible;mso-wrap-style:square;v-text-anchor:top" coordsize="2898648,2875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" path="m,l2898648,r,53086l53035,53086r,2769616l2898648,2822702r,53086l,2875788,,xe" fillcolor="black" stroked="f" strokeweight="0">
                  <v:stroke miterlimit="83231f" joinstyle="miter"/>
                  <v:path arrowok="t" textboxrect="0,0,2898648,2875788"/>
                </v:shape>
                <v:shape id="Shape 535" o:spid="_x0000_s1096" style="position:absolute;left:29623;top:707;width:28279;height:27343;visibility:visible;mso-wrap-style:square;v-text-anchor:top" coordsize="2827909,273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" path="m,l2827909,r,2734310l,2734310r,-17653l2810256,2716657r,-2699004l,17653,,xe" fillcolor="black" stroked="f" strokeweight="0">
                  <v:stroke miterlimit="83231f" joinstyle="miter"/>
                  <v:path arrowok="t" textboxrect="0,0,2827909,2734310"/>
                </v:shape>
                <v:shape id="Shape 536" o:spid="_x0000_s1097" style="position:absolute;left:29623;width:28986;height:28757;visibility:visible;mso-wrap-style:square;v-text-anchor:top" coordsize="2898648,2875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" path="m,l2898648,r,2875788l,2875788r,-53086l2845562,2822702r,-2769616l,53086,,xe" fillcolor="black" stroked="f" strokeweight="0">
                  <v:stroke miterlimit="83231f" joinstyle="miter"/>
                  <v:path arrowok="t" textboxrect="0,0,2898648,2875788"/>
                </v:shape>
                <v:rect id="Rectangle 537" o:spid="_x0000_s1098" style="position:absolute;top:741;width:1032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14:paraId="5B593497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8" o:spid="_x0000_s1099" style="position:absolute;top:5313;width:1032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1B5B26ED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9" o:spid="_x0000_s1100" style="position:absolute;top:9885;width:1032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4438E105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0" o:spid="_x0000_s1101" style="position:absolute;top:14457;width:1032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14:paraId="64441DAA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1" o:spid="_x0000_s1102" style="position:absolute;top:19029;width:1032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14:paraId="4F765D8B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2" o:spid="_x0000_s1103" style="position:absolute;top:23605;width:1032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14:paraId="23374815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3" o:spid="_x0000_s1104" style="position:absolute;top:28177;width:1032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14:paraId="7DC83EBA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D7FD957" w14:textId="77777777" w:rsidR="009F6580" w:rsidRDefault="00000000">
      <w:pPr>
        <w:spacing w:after="2"/>
        <w:ind w:left="19"/>
      </w:pPr>
      <w:r>
        <w:t xml:space="preserve">    O </w:t>
      </w:r>
      <w:proofErr w:type="spellStart"/>
      <w:r>
        <w:t>func</w:t>
      </w:r>
      <w:r>
        <w:rPr>
          <w:rFonts w:ascii="Calibri" w:eastAsia="Calibri" w:hAnsi="Calibri" w:cs="Calibri"/>
        </w:rPr>
        <w:t>ț</w:t>
      </w:r>
      <w:r>
        <w:t>ie</w:t>
      </w:r>
      <w:proofErr w:type="spellEnd"/>
      <w:r>
        <w:t xml:space="preserve"> </w:t>
      </w:r>
      <w:proofErr w:type="spellStart"/>
      <w:r>
        <w:t>unică</w:t>
      </w:r>
      <w:proofErr w:type="spellEnd"/>
      <w:r>
        <w:t xml:space="preserve"> </w:t>
      </w:r>
      <w:proofErr w:type="spellStart"/>
      <w:r>
        <w:t>modului</w:t>
      </w:r>
      <w:proofErr w:type="spellEnd"/>
      <w:r>
        <w:t xml:space="preserve"> player vs player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op</w:t>
      </w:r>
      <w:r>
        <w:rPr>
          <w:rFonts w:ascii="Calibri" w:eastAsia="Calibri" w:hAnsi="Calibri" w:cs="Calibri"/>
        </w:rPr>
        <w:t>ț</w:t>
      </w:r>
      <w:r>
        <w:t>iunea</w:t>
      </w:r>
      <w:proofErr w:type="spellEnd"/>
      <w:r>
        <w:t xml:space="preserve"> </w:t>
      </w:r>
      <w:proofErr w:type="spellStart"/>
      <w:r>
        <w:t>fiecărui</w:t>
      </w:r>
      <w:proofErr w:type="spellEnd"/>
      <w:r>
        <w:t xml:space="preserve"> </w:t>
      </w:r>
      <w:proofErr w:type="spellStart"/>
      <w:r>
        <w:t>jucător</w:t>
      </w:r>
      <w:proofErr w:type="spellEnd"/>
      <w:r>
        <w:t xml:space="preserve"> de a-</w:t>
      </w:r>
      <w:proofErr w:type="spellStart"/>
      <w:r>
        <w:rPr>
          <w:rFonts w:ascii="Calibri" w:eastAsia="Calibri" w:hAnsi="Calibri" w:cs="Calibri"/>
        </w:rPr>
        <w:t>ș</w:t>
      </w:r>
      <w:r>
        <w:t>i</w:t>
      </w:r>
      <w:proofErr w:type="spellEnd"/>
      <w:r>
        <w:t xml:space="preserve"> introduce la </w:t>
      </w:r>
      <w:proofErr w:type="spellStart"/>
      <w:r>
        <w:t>începutul</w:t>
      </w:r>
      <w:proofErr w:type="spellEnd"/>
      <w:r>
        <w:t xml:space="preserve"> </w:t>
      </w:r>
      <w:proofErr w:type="spellStart"/>
      <w:r>
        <w:t>rundei</w:t>
      </w:r>
      <w:proofErr w:type="spellEnd"/>
      <w:r>
        <w:t xml:space="preserve"> sale un </w:t>
      </w:r>
      <w:r>
        <w:rPr>
          <w:sz w:val="42"/>
          <w:u w:val="single" w:color="000000"/>
        </w:rPr>
        <w:t xml:space="preserve">username </w:t>
      </w:r>
      <w:proofErr w:type="spellStart"/>
      <w:r>
        <w:t>ce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final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afi</w:t>
      </w:r>
      <w:r>
        <w:rPr>
          <w:rFonts w:ascii="Calibri" w:eastAsia="Calibri" w:hAnsi="Calibri" w:cs="Calibri"/>
        </w:rPr>
        <w:t>ș</w:t>
      </w:r>
      <w:r>
        <w:t>area</w:t>
      </w:r>
      <w:proofErr w:type="spellEnd"/>
      <w:r>
        <w:t xml:space="preserve"> </w:t>
      </w:r>
      <w:proofErr w:type="spellStart"/>
      <w:r>
        <w:t>scorului</w:t>
      </w:r>
      <w:proofErr w:type="spellEnd"/>
      <w:r>
        <w:t xml:space="preserve"> </w:t>
      </w:r>
      <w:proofErr w:type="spellStart"/>
      <w:r>
        <w:t>ambilor</w:t>
      </w:r>
      <w:proofErr w:type="spellEnd"/>
      <w:r>
        <w:t xml:space="preserve"> </w:t>
      </w:r>
      <w:proofErr w:type="spellStart"/>
      <w:r>
        <w:t>jucători</w:t>
      </w:r>
      <w:proofErr w:type="spellEnd"/>
      <w:r>
        <w:t xml:space="preserve">. </w:t>
      </w:r>
    </w:p>
    <w:p w14:paraId="2CC1D31F" w14:textId="77777777" w:rsidR="009F6580" w:rsidRDefault="00000000">
      <w:pPr>
        <w:spacing w:after="261" w:line="259" w:lineRule="auto"/>
        <w:ind w:left="24" w:right="-158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767E6E9" wp14:editId="28124320">
                <wp:extent cx="5857952" cy="3271450"/>
                <wp:effectExtent l="0" t="0" r="0" b="0"/>
                <wp:docPr id="6121" name="Group 6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7952" cy="3271450"/>
                          <a:chOff x="0" y="0"/>
                          <a:chExt cx="5857952" cy="3271450"/>
                        </a:xfrm>
                      </wpg:grpSpPr>
                      <pic:pic xmlns:pic="http://schemas.openxmlformats.org/drawingml/2006/picture">
                        <pic:nvPicPr>
                          <pic:cNvPr id="522" name="Picture 52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44475" y="482529"/>
                            <a:ext cx="5625084" cy="27005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4" name="Picture 52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42951" y="481006"/>
                            <a:ext cx="5628132" cy="2703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5" name="Shape 525"/>
                        <wps:cNvSpPr/>
                        <wps:spPr>
                          <a:xfrm>
                            <a:off x="126797" y="464877"/>
                            <a:ext cx="2830221" cy="2735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0221" h="2735834">
                                <a:moveTo>
                                  <a:pt x="0" y="0"/>
                                </a:moveTo>
                                <a:lnTo>
                                  <a:pt x="2830221" y="0"/>
                                </a:lnTo>
                                <a:lnTo>
                                  <a:pt x="2830221" y="17653"/>
                                </a:lnTo>
                                <a:lnTo>
                                  <a:pt x="17678" y="17653"/>
                                </a:lnTo>
                                <a:lnTo>
                                  <a:pt x="17678" y="2718181"/>
                                </a:lnTo>
                                <a:lnTo>
                                  <a:pt x="2830221" y="2718181"/>
                                </a:lnTo>
                                <a:lnTo>
                                  <a:pt x="2830221" y="2735834"/>
                                </a:lnTo>
                                <a:lnTo>
                                  <a:pt x="0" y="27358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Shape 526"/>
                        <wps:cNvSpPr/>
                        <wps:spPr>
                          <a:xfrm>
                            <a:off x="56083" y="394138"/>
                            <a:ext cx="2900934" cy="287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934" h="2877312">
                                <a:moveTo>
                                  <a:pt x="0" y="0"/>
                                </a:moveTo>
                                <a:lnTo>
                                  <a:pt x="2900934" y="0"/>
                                </a:lnTo>
                                <a:lnTo>
                                  <a:pt x="2900934" y="53086"/>
                                </a:lnTo>
                                <a:lnTo>
                                  <a:pt x="53035" y="53086"/>
                                </a:lnTo>
                                <a:lnTo>
                                  <a:pt x="53035" y="2824226"/>
                                </a:lnTo>
                                <a:lnTo>
                                  <a:pt x="2900934" y="2824226"/>
                                </a:lnTo>
                                <a:lnTo>
                                  <a:pt x="2900934" y="2877312"/>
                                </a:lnTo>
                                <a:lnTo>
                                  <a:pt x="0" y="28773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Shape 527"/>
                        <wps:cNvSpPr/>
                        <wps:spPr>
                          <a:xfrm>
                            <a:off x="2957017" y="464877"/>
                            <a:ext cx="2830195" cy="2735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30195" h="2735834">
                                <a:moveTo>
                                  <a:pt x="0" y="0"/>
                                </a:moveTo>
                                <a:lnTo>
                                  <a:pt x="2830195" y="0"/>
                                </a:lnTo>
                                <a:lnTo>
                                  <a:pt x="2830195" y="2735834"/>
                                </a:lnTo>
                                <a:lnTo>
                                  <a:pt x="0" y="2735834"/>
                                </a:lnTo>
                                <a:lnTo>
                                  <a:pt x="0" y="2718181"/>
                                </a:lnTo>
                                <a:lnTo>
                                  <a:pt x="2812542" y="2718181"/>
                                </a:lnTo>
                                <a:lnTo>
                                  <a:pt x="2812542" y="17653"/>
                                </a:lnTo>
                                <a:lnTo>
                                  <a:pt x="0" y="176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Shape 528"/>
                        <wps:cNvSpPr/>
                        <wps:spPr>
                          <a:xfrm>
                            <a:off x="2957017" y="394138"/>
                            <a:ext cx="2900934" cy="287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934" h="2877312">
                                <a:moveTo>
                                  <a:pt x="0" y="0"/>
                                </a:moveTo>
                                <a:lnTo>
                                  <a:pt x="2900934" y="0"/>
                                </a:lnTo>
                                <a:lnTo>
                                  <a:pt x="2900934" y="2877312"/>
                                </a:lnTo>
                                <a:lnTo>
                                  <a:pt x="0" y="2877312"/>
                                </a:lnTo>
                                <a:lnTo>
                                  <a:pt x="0" y="2824226"/>
                                </a:lnTo>
                                <a:lnTo>
                                  <a:pt x="2847848" y="2824226"/>
                                </a:lnTo>
                                <a:lnTo>
                                  <a:pt x="2847848" y="53086"/>
                                </a:lnTo>
                                <a:lnTo>
                                  <a:pt x="0" y="53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0" y="0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D16E1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0" y="429768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AF7AB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0" y="859536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2E6356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0" y="1289304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CFADB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0" y="1717548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CB689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0" y="2147697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15347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0" y="2577465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99CE3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0" y="3007233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BD702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67E6E9" id="Group 6121" o:spid="_x0000_s1105" style="width:461.25pt;height:257.6pt;mso-position-horizontal-relative:char;mso-position-vertical-relative:line" coordsize="58579,3271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XiXxp/5GDWf+xeh/9L469trxL40/8jBrP/YvQ/8ApfHXNiP4bPCzr/dJf10Z9C0UUV0nyIUU&#10;UUAFFFFABRRRQAUUUUAFFFFABRRRQAUUUUAFFFFABRRRQAUUUUAFFFFABRRRQAUUUUAFFFFABRRR&#10;QAUUUUAFFFFABRRRQAUUUUAFFFFABRRRQAUUUUAFFFFABRRRQAV4H8eP+Rm1f/sXIf8A04JXvleB&#10;/Hj/AJGbV/8AsXIf/Tglc2I/hsyq/A/R/kz2Siiiuk/U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eJfGn/kYNZ/7F6H/ANL469trxL40/wDIwaz/ANi9D/6Xx1zYj+Gzws6/3SX9&#10;dGfQtFFFdJ8iFFFFABRRRQAUUUUAFFFFABRRRQAUUUUAFFFFABRRRQAUUUUAFFFFABRRRQAUUUUA&#10;FFFFABRRRQAUUUUAFFFFABRRRQAUUUUAFFFFABRRRQAUUUUAFFFFABRRRQAUUUUAFeB/Hj/kZtX/&#10;AOxch/8ATgle+V4H8eP+Rm1f/sXIf/Tglc2I/hsyq/A/R/kz2Siiiuk/U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vEvjT/wAj&#10;BrP/AGL0P/pfHXtteJfGn/kYNZ/7F6H/ANL465sR/DZ4Wdf7pL+ujPoWiiiuk+RCiiigAooooAKK&#10;KKACiiigAooooAKKKKACiiigAooooAKKKKACiiigAooooAKKKKACiiigAooooAKKKKACiiigAooo&#10;oAKKKKACiiigAooooAKKKKACiiigAooooAKKKKACvA/jx/yM2r/9i5D/AOnBK98rwP48f8jNq/8A&#10;2LkP/pwSubEfw2ZVfgfo/wAmeyUUUV0n6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">
                <v:shape id="Picture 522" o:spid="_x0000_s1106" type="#_x0000_t75" style="position:absolute;left:1444;top:4825;width:56251;height:27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">
                  <v:imagedata r:id="rId29" o:title=""/>
                </v:shape>
                <v:shape id="Picture 524" o:spid="_x0000_s1107" type="#_x0000_t75" style="position:absolute;left:1429;top:4810;width:56281;height:27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">
                  <v:imagedata r:id="rId30" o:title=""/>
                </v:shape>
                <v:shape id="Shape 525" o:spid="_x0000_s1108" style="position:absolute;left:1267;top:4648;width:28303;height:27359;visibility:visible;mso-wrap-style:square;v-text-anchor:top" coordsize="2830221,2735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" path="m,l2830221,r,17653l17678,17653r,2700528l2830221,2718181r,17653l,2735834,,xe" fillcolor="black" stroked="f" strokeweight="0">
                  <v:stroke miterlimit="83231f" joinstyle="miter"/>
                  <v:path arrowok="t" textboxrect="0,0,2830221,2735834"/>
                </v:shape>
                <v:shape id="Shape 526" o:spid="_x0000_s1109" style="position:absolute;left:560;top:3941;width:29010;height:28773;visibility:visible;mso-wrap-style:square;v-text-anchor:top" coordsize="2900934,287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" path="m,l2900934,r,53086l53035,53086r,2771140l2900934,2824226r,53086l,2877312,,xe" fillcolor="black" stroked="f" strokeweight="0">
                  <v:stroke miterlimit="83231f" joinstyle="miter"/>
                  <v:path arrowok="t" textboxrect="0,0,2900934,2877312"/>
                </v:shape>
                <v:shape id="Shape 527" o:spid="_x0000_s1110" style="position:absolute;left:29570;top:4648;width:28302;height:27359;visibility:visible;mso-wrap-style:square;v-text-anchor:top" coordsize="2830195,2735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" path="m,l2830195,r,2735834l,2735834r,-17653l2812542,2718181r,-2700528l,17653,,xe" fillcolor="black" stroked="f" strokeweight="0">
                  <v:stroke miterlimit="83231f" joinstyle="miter"/>
                  <v:path arrowok="t" textboxrect="0,0,2830195,2735834"/>
                </v:shape>
                <v:shape id="Shape 528" o:spid="_x0000_s1111" style="position:absolute;left:29570;top:3941;width:29009;height:28773;visibility:visible;mso-wrap-style:square;v-text-anchor:top" coordsize="2900934,287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" path="m,l2900934,r,2877312l,2877312r,-53086l2847848,2824226r,-2771140l,53086,,xe" fillcolor="black" stroked="f" strokeweight="0">
                  <v:stroke miterlimit="83231f" joinstyle="miter"/>
                  <v:path arrowok="t" textboxrect="0,0,2900934,2877312"/>
                </v:shape>
                <v:rect id="Rectangle 570" o:spid="_x0000_s1112" style="position:absolute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14:paraId="662D16E1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1" o:spid="_x0000_s1113" style="position:absolute;top:4297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14:paraId="538AF7AB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2" o:spid="_x0000_s1114" style="position:absolute;top:8595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14:paraId="262E6356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3" o:spid="_x0000_s1115" style="position:absolute;top:12893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14:paraId="593CFADB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4" o:spid="_x0000_s1116" style="position:absolute;top:17175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14:paraId="5EACB689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5" o:spid="_x0000_s1117" style="position:absolute;top:21476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14:paraId="0CD15347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6" o:spid="_x0000_s1118" style="position:absolute;top:25774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14:paraId="72A99CE3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7" o:spid="_x0000_s1119" style="position:absolute;top:30072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14:paraId="1A1BD702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2CD111F" w14:textId="77777777" w:rsidR="009F6580" w:rsidRDefault="00000000">
      <w:pPr>
        <w:spacing w:after="0" w:line="259" w:lineRule="auto"/>
        <w:ind w:left="24" w:firstLine="0"/>
      </w:pPr>
      <w:r>
        <w:rPr>
          <w:rFonts w:ascii="Gadugi" w:eastAsia="Gadugi" w:hAnsi="Gadugi" w:cs="Gadugi"/>
          <w:sz w:val="36"/>
        </w:rPr>
        <w:t xml:space="preserve"> </w:t>
      </w:r>
    </w:p>
    <w:p w14:paraId="3016A954" w14:textId="77777777" w:rsidR="009F6580" w:rsidRDefault="00000000">
      <w:pPr>
        <w:pStyle w:val="Heading1"/>
        <w:spacing w:after="0"/>
        <w:ind w:right="1"/>
      </w:pPr>
      <w:bookmarkStart w:id="3" w:name="_Toc7164"/>
      <w:r>
        <w:lastRenderedPageBreak/>
        <w:t xml:space="preserve">4. Modul de </w:t>
      </w:r>
      <w:proofErr w:type="spellStart"/>
      <w:r>
        <w:t>realizare</w:t>
      </w:r>
      <w:proofErr w:type="spellEnd"/>
      <w:r>
        <w:t xml:space="preserve"> </w:t>
      </w:r>
      <w:bookmarkEnd w:id="3"/>
    </w:p>
    <w:p w14:paraId="706AD7E6" w14:textId="77777777" w:rsidR="009F6580" w:rsidRDefault="00000000">
      <w:pPr>
        <w:spacing w:after="382" w:line="259" w:lineRule="auto"/>
        <w:ind w:left="24" w:firstLine="0"/>
      </w:pPr>
      <w:r>
        <w:rPr>
          <w:rFonts w:ascii="Georgia" w:eastAsia="Georgia" w:hAnsi="Georgia" w:cs="Georgia"/>
          <w:i/>
          <w:color w:val="660066"/>
          <w:sz w:val="20"/>
        </w:rPr>
        <w:t xml:space="preserve"> </w:t>
      </w:r>
    </w:p>
    <w:p w14:paraId="4DE99155" w14:textId="77777777" w:rsidR="009F6580" w:rsidRDefault="00000000">
      <w:pPr>
        <w:spacing w:after="0"/>
        <w:ind w:left="19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acestui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, ne-am </w:t>
      </w:r>
      <w:proofErr w:type="spellStart"/>
      <w:r>
        <w:t>folosit</w:t>
      </w:r>
      <w:proofErr w:type="spellEnd"/>
      <w:r>
        <w:t xml:space="preserve"> de </w:t>
      </w:r>
      <w:proofErr w:type="spellStart"/>
      <w:r>
        <w:t>limbaje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des </w:t>
      </w:r>
      <w:proofErr w:type="spellStart"/>
      <w:r>
        <w:t>folosite</w:t>
      </w:r>
      <w:proofErr w:type="spellEnd"/>
      <w:r>
        <w:t xml:space="preserve"> precum: </w:t>
      </w:r>
    </w:p>
    <w:p w14:paraId="1479509C" w14:textId="77777777" w:rsidR="009F6580" w:rsidRDefault="00000000">
      <w:pPr>
        <w:spacing w:after="443" w:line="259" w:lineRule="auto"/>
        <w:ind w:left="24" w:firstLine="0"/>
      </w:pPr>
      <w:r>
        <w:rPr>
          <w:sz w:val="14"/>
        </w:rPr>
        <w:t xml:space="preserve"> </w:t>
      </w:r>
    </w:p>
    <w:p w14:paraId="0D162546" w14:textId="77777777" w:rsidR="009F6580" w:rsidRDefault="00000000">
      <w:pPr>
        <w:numPr>
          <w:ilvl w:val="0"/>
          <w:numId w:val="2"/>
        </w:numPr>
        <w:spacing w:after="7" w:line="259" w:lineRule="auto"/>
        <w:ind w:hanging="744"/>
      </w:pPr>
      <w:r>
        <w:rPr>
          <w:color w:val="7030A0"/>
        </w:rPr>
        <w:t xml:space="preserve">HTML </w:t>
      </w:r>
    </w:p>
    <w:p w14:paraId="25A0B58A" w14:textId="77777777" w:rsidR="009F6580" w:rsidRDefault="00000000">
      <w:pPr>
        <w:spacing w:after="175" w:line="259" w:lineRule="auto"/>
        <w:ind w:left="744" w:firstLine="0"/>
      </w:pPr>
      <w:r>
        <w:rPr>
          <w:rFonts w:ascii="Gadugi" w:eastAsia="Gadugi" w:hAnsi="Gadugi" w:cs="Gadugi"/>
          <w:sz w:val="36"/>
        </w:rPr>
        <w:t xml:space="preserve"> </w:t>
      </w:r>
    </w:p>
    <w:p w14:paraId="21613112" w14:textId="77777777" w:rsidR="009F6580" w:rsidRDefault="00000000">
      <w:pPr>
        <w:spacing w:after="9"/>
        <w:ind w:left="19"/>
      </w:pPr>
      <w:r>
        <w:rPr>
          <w:rFonts w:ascii="Gadugi" w:eastAsia="Gadugi" w:hAnsi="Gadugi" w:cs="Gadugi"/>
          <w:sz w:val="36"/>
        </w:rPr>
        <w:t xml:space="preserve">    </w:t>
      </w:r>
      <w:proofErr w:type="spellStart"/>
      <w:r>
        <w:t>HyperText</w:t>
      </w:r>
      <w:proofErr w:type="spellEnd"/>
      <w:r>
        <w:t xml:space="preserve"> Markup Language (HTML)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limbaj</w:t>
      </w:r>
      <w:proofErr w:type="spellEnd"/>
      <w:r>
        <w:t xml:space="preserve"> de </w:t>
      </w:r>
      <w:proofErr w:type="spellStart"/>
      <w:r>
        <w:t>marcare</w:t>
      </w:r>
      <w:proofErr w:type="spellEnd"/>
      <w:r>
        <w:t xml:space="preserve"> </w:t>
      </w:r>
      <w:proofErr w:type="spellStart"/>
      <w:r>
        <w:t>utilizat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paginilor</w:t>
      </w:r>
      <w:proofErr w:type="spellEnd"/>
      <w:r>
        <w:t xml:space="preserve"> web </w:t>
      </w:r>
      <w:proofErr w:type="spellStart"/>
      <w:r>
        <w:t>ce</w:t>
      </w:r>
      <w:proofErr w:type="spellEnd"/>
      <w:r>
        <w:t xml:space="preserve"> pot fi </w:t>
      </w:r>
      <w:proofErr w:type="spellStart"/>
      <w:r>
        <w:t>afi</w:t>
      </w:r>
      <w:r>
        <w:rPr>
          <w:rFonts w:ascii="Calibri" w:eastAsia="Calibri" w:hAnsi="Calibri" w:cs="Calibri"/>
        </w:rPr>
        <w:t>ș</w:t>
      </w:r>
      <w:r>
        <w:t>ate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-un browser. </w:t>
      </w:r>
      <w:proofErr w:type="spellStart"/>
      <w:r>
        <w:t>Scopul</w:t>
      </w:r>
      <w:proofErr w:type="spellEnd"/>
      <w:r>
        <w:t xml:space="preserve"> HTML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degrabă</w:t>
      </w:r>
      <w:proofErr w:type="spellEnd"/>
      <w:r>
        <w:t xml:space="preserve"> </w:t>
      </w:r>
      <w:proofErr w:type="spellStart"/>
      <w:r>
        <w:t>prezentarea</w:t>
      </w:r>
      <w:proofErr w:type="spellEnd"/>
      <w:r>
        <w:t xml:space="preserve"> </w:t>
      </w:r>
      <w:proofErr w:type="spellStart"/>
      <w:r>
        <w:t>informa</w:t>
      </w:r>
      <w:r>
        <w:rPr>
          <w:rFonts w:ascii="Calibri" w:eastAsia="Calibri" w:hAnsi="Calibri" w:cs="Calibri"/>
        </w:rPr>
        <w:t>ț</w:t>
      </w:r>
      <w:r>
        <w:t>iilor</w:t>
      </w:r>
      <w:proofErr w:type="spellEnd"/>
      <w:r>
        <w:t xml:space="preserve"> – </w:t>
      </w:r>
      <w:proofErr w:type="spellStart"/>
      <w:r>
        <w:t>paragrafe</w:t>
      </w:r>
      <w:proofErr w:type="spellEnd"/>
      <w:r>
        <w:t xml:space="preserve">, </w:t>
      </w:r>
      <w:proofErr w:type="spellStart"/>
      <w:r>
        <w:t>fonturi</w:t>
      </w:r>
      <w:proofErr w:type="spellEnd"/>
      <w:r>
        <w:t xml:space="preserve">, </w:t>
      </w:r>
      <w:proofErr w:type="spellStart"/>
      <w:r>
        <w:t>tabele</w:t>
      </w:r>
      <w:proofErr w:type="spellEnd"/>
      <w:r>
        <w:t xml:space="preserve">, </w:t>
      </w:r>
      <w:proofErr w:type="spellStart"/>
      <w:r>
        <w:t>decât</w:t>
      </w:r>
      <w:proofErr w:type="spellEnd"/>
      <w:r>
        <w:t xml:space="preserve"> </w:t>
      </w:r>
      <w:proofErr w:type="spellStart"/>
      <w:r>
        <w:t>descrierea</w:t>
      </w:r>
      <w:proofErr w:type="spellEnd"/>
      <w:r>
        <w:t xml:space="preserve"> </w:t>
      </w:r>
      <w:proofErr w:type="spellStart"/>
      <w:r>
        <w:t>semanticii</w:t>
      </w:r>
      <w:proofErr w:type="spellEnd"/>
      <w:r>
        <w:t xml:space="preserve"> </w:t>
      </w:r>
      <w:proofErr w:type="spellStart"/>
      <w:r>
        <w:t>documentului</w:t>
      </w:r>
      <w:proofErr w:type="spellEnd"/>
      <w:r>
        <w:t xml:space="preserve">.  </w:t>
      </w:r>
    </w:p>
    <w:p w14:paraId="28A45363" w14:textId="77777777" w:rsidR="009F6580" w:rsidRDefault="00000000">
      <w:pPr>
        <w:spacing w:after="0" w:line="259" w:lineRule="auto"/>
        <w:ind w:left="2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5FA5EB3B" wp14:editId="7B3E10A5">
                <wp:extent cx="4698188" cy="4634635"/>
                <wp:effectExtent l="0" t="0" r="0" b="0"/>
                <wp:docPr id="6186" name="Group 6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8188" cy="4634635"/>
                          <a:chOff x="0" y="0"/>
                          <a:chExt cx="4698188" cy="4634635"/>
                        </a:xfrm>
                      </wpg:grpSpPr>
                      <pic:pic xmlns:pic="http://schemas.openxmlformats.org/drawingml/2006/picture">
                        <pic:nvPicPr>
                          <pic:cNvPr id="586" name="Picture 58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735787" y="225702"/>
                            <a:ext cx="3874008" cy="4320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8" name="Picture 588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734263" y="224178"/>
                            <a:ext cx="3877056" cy="43235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9" name="Shape 589"/>
                        <wps:cNvSpPr/>
                        <wps:spPr>
                          <a:xfrm>
                            <a:off x="718134" y="208050"/>
                            <a:ext cx="1954657" cy="4355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4657" h="4355872">
                                <a:moveTo>
                                  <a:pt x="0" y="0"/>
                                </a:moveTo>
                                <a:lnTo>
                                  <a:pt x="1954657" y="0"/>
                                </a:lnTo>
                                <a:lnTo>
                                  <a:pt x="1954657" y="17653"/>
                                </a:lnTo>
                                <a:lnTo>
                                  <a:pt x="17653" y="17653"/>
                                </a:lnTo>
                                <a:lnTo>
                                  <a:pt x="17653" y="4338193"/>
                                </a:lnTo>
                                <a:lnTo>
                                  <a:pt x="1954657" y="4338193"/>
                                </a:lnTo>
                                <a:lnTo>
                                  <a:pt x="1954657" y="4355872"/>
                                </a:lnTo>
                                <a:lnTo>
                                  <a:pt x="0" y="43558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647395" y="137311"/>
                            <a:ext cx="2025396" cy="4497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5396" h="4497324">
                                <a:moveTo>
                                  <a:pt x="0" y="0"/>
                                </a:moveTo>
                                <a:lnTo>
                                  <a:pt x="2025396" y="0"/>
                                </a:lnTo>
                                <a:lnTo>
                                  <a:pt x="2025396" y="53086"/>
                                </a:lnTo>
                                <a:lnTo>
                                  <a:pt x="53086" y="53086"/>
                                </a:lnTo>
                                <a:lnTo>
                                  <a:pt x="53086" y="4444289"/>
                                </a:lnTo>
                                <a:lnTo>
                                  <a:pt x="2025396" y="4444289"/>
                                </a:lnTo>
                                <a:lnTo>
                                  <a:pt x="2025396" y="4497324"/>
                                </a:lnTo>
                                <a:lnTo>
                                  <a:pt x="0" y="44973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2672791" y="208050"/>
                            <a:ext cx="1954657" cy="4355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4657" h="4355872">
                                <a:moveTo>
                                  <a:pt x="0" y="0"/>
                                </a:moveTo>
                                <a:lnTo>
                                  <a:pt x="1954657" y="0"/>
                                </a:lnTo>
                                <a:lnTo>
                                  <a:pt x="1954657" y="4355872"/>
                                </a:lnTo>
                                <a:lnTo>
                                  <a:pt x="0" y="4355872"/>
                                </a:lnTo>
                                <a:lnTo>
                                  <a:pt x="0" y="4338193"/>
                                </a:lnTo>
                                <a:lnTo>
                                  <a:pt x="1937004" y="4338193"/>
                                </a:lnTo>
                                <a:lnTo>
                                  <a:pt x="1937004" y="17653"/>
                                </a:lnTo>
                                <a:lnTo>
                                  <a:pt x="0" y="176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2672791" y="137311"/>
                            <a:ext cx="2025396" cy="4497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5396" h="4497324">
                                <a:moveTo>
                                  <a:pt x="0" y="0"/>
                                </a:moveTo>
                                <a:lnTo>
                                  <a:pt x="2025396" y="0"/>
                                </a:lnTo>
                                <a:lnTo>
                                  <a:pt x="2025396" y="4497324"/>
                                </a:lnTo>
                                <a:lnTo>
                                  <a:pt x="0" y="4497324"/>
                                </a:lnTo>
                                <a:lnTo>
                                  <a:pt x="0" y="4444289"/>
                                </a:lnTo>
                                <a:lnTo>
                                  <a:pt x="1972310" y="4444289"/>
                                </a:lnTo>
                                <a:lnTo>
                                  <a:pt x="1972310" y="53086"/>
                                </a:lnTo>
                                <a:lnTo>
                                  <a:pt x="0" y="53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0" y="0"/>
                            <a:ext cx="103241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EE1BC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0" y="457454"/>
                            <a:ext cx="103241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63306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228600" y="959324"/>
                            <a:ext cx="83306" cy="297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7311D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228600" y="1389092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E934B7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228600" y="1818861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40891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228600" y="2248628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B84223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228600" y="2678778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C3FA7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228600" y="3108546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919A1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0" y="3538313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E1741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0" y="3968031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02C3E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A5EB3B" id="Group 6186" o:spid="_x0000_s1120" style="width:369.95pt;height:364.95pt;mso-position-horizontal-relative:char;mso-position-vertical-relative:line" coordsize="46981,4634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">
                <v:shape id="Picture 586" o:spid="_x0000_s1121" type="#_x0000_t75" style="position:absolute;left:7357;top:2257;width:38740;height:432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">
                  <v:imagedata r:id="rId33" o:title=""/>
                </v:shape>
                <v:shape id="Picture 588" o:spid="_x0000_s1122" type="#_x0000_t75" style="position:absolute;left:7342;top:2241;width:38771;height:43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">
                  <v:imagedata r:id="rId34" o:title=""/>
                </v:shape>
                <v:shape id="Shape 589" o:spid="_x0000_s1123" style="position:absolute;left:7181;top:2080;width:19546;height:43559;visibility:visible;mso-wrap-style:square;v-text-anchor:top" coordsize="1954657,4355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" path="m,l1954657,r,17653l17653,17653r,4320540l1954657,4338193r,17679l,4355872,,xe" fillcolor="black" stroked="f" strokeweight="0">
                  <v:stroke miterlimit="83231f" joinstyle="miter"/>
                  <v:path arrowok="t" textboxrect="0,0,1954657,4355872"/>
                </v:shape>
                <v:shape id="Shape 590" o:spid="_x0000_s1124" style="position:absolute;left:6473;top:1373;width:20254;height:44973;visibility:visible;mso-wrap-style:square;v-text-anchor:top" coordsize="2025396,4497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" path="m,l2025396,r,53086l53086,53086r,4391203l2025396,4444289r,53035l,4497324,,xe" fillcolor="black" stroked="f" strokeweight="0">
                  <v:stroke miterlimit="83231f" joinstyle="miter"/>
                  <v:path arrowok="t" textboxrect="0,0,2025396,4497324"/>
                </v:shape>
                <v:shape id="Shape 591" o:spid="_x0000_s1125" style="position:absolute;left:26727;top:2080;width:19547;height:43559;visibility:visible;mso-wrap-style:square;v-text-anchor:top" coordsize="1954657,4355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" path="m,l1954657,r,4355872l,4355872r,-17679l1937004,4338193r,-4320540l,17653,,xe" fillcolor="black" stroked="f" strokeweight="0">
                  <v:stroke miterlimit="83231f" joinstyle="miter"/>
                  <v:path arrowok="t" textboxrect="0,0,1954657,4355872"/>
                </v:shape>
                <v:shape id="Shape 592" o:spid="_x0000_s1126" style="position:absolute;left:26727;top:1373;width:20254;height:44973;visibility:visible;mso-wrap-style:square;v-text-anchor:top" coordsize="2025396,4497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" path="m,l2025396,r,4497324l,4497324r,-53035l1972310,4444289r,-4391203l,53086,,xe" fillcolor="black" stroked="f" strokeweight="0">
                  <v:stroke miterlimit="83231f" joinstyle="miter"/>
                  <v:path arrowok="t" textboxrect="0,0,2025396,4497324"/>
                </v:shape>
                <v:rect id="Rectangle 639" o:spid="_x0000_s1127" style="position:absolute;width:1032;height:3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IP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" filled="f" stroked="f">
                  <v:textbox inset="0,0,0,0">
                    <w:txbxContent>
                      <w:p w14:paraId="543EE1BC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0" o:spid="_x0000_s1128" style="position:absolute;top:4574;width:1032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5jv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CZ+5jvwgAAANwAAAAPAAAA&#10;AAAAAAAAAAAAAAcCAABkcnMvZG93bnJldi54bWxQSwUGAAAAAAMAAwC3AAAA9gIAAAAA&#10;" filled="f" stroked="f">
                  <v:textbox inset="0,0,0,0">
                    <w:txbxContent>
                      <w:p w14:paraId="7F563306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1" o:spid="_x0000_s1129" style="position:absolute;left:2286;top:9593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z10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Pa3PXTEAAAA3AAAAA8A&#10;AAAAAAAAAAAAAAAABwIAAGRycy9kb3ducmV2LnhtbFBLBQYAAAAAAwADALcAAAD4AgAAAAA=&#10;" filled="f" stroked="f">
                  <v:textbox inset="0,0,0,0">
                    <w:txbxContent>
                      <w:p w14:paraId="28A7311D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2" o:spid="_x0000_s1130" style="position:absolute;left:2286;top:13890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aMD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AZlowPEAAAA3AAAAA8A&#10;AAAAAAAAAAAAAAAABwIAAGRycy9kb3ducmV2LnhtbFBLBQYAAAAAAwADALcAAAD4AgAAAAA=&#10;" filled="f" stroked="f">
                  <v:textbox inset="0,0,0,0">
                    <w:txbxContent>
                      <w:p w14:paraId="61E934B7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3" o:spid="_x0000_s1131" style="position:absolute;left:2286;top:18188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4F340891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4" o:spid="_x0000_s1132" style="position:absolute;left:2286;top:22486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2AB84223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5" o:spid="_x0000_s1133" style="position:absolute;left:2286;top:26787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6C6C3FA7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6" o:spid="_x0000_s1134" style="position:absolute;left:2286;top:31085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248919A1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7" o:spid="_x0000_s1135" style="position:absolute;top:35383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14:paraId="004E1741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8" o:spid="_x0000_s1136" style="position:absolute;top:39680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56002C3E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31FBA42" w14:textId="77777777" w:rsidR="009F6580" w:rsidRDefault="00000000">
      <w:pPr>
        <w:numPr>
          <w:ilvl w:val="0"/>
          <w:numId w:val="2"/>
        </w:numPr>
        <w:spacing w:after="166" w:line="259" w:lineRule="auto"/>
        <w:ind w:hanging="744"/>
      </w:pPr>
      <w:r>
        <w:rPr>
          <w:color w:val="7030A0"/>
        </w:rPr>
        <w:t>CSS</w:t>
      </w:r>
      <w:r>
        <w:rPr>
          <w:rFonts w:ascii="Gadugi" w:eastAsia="Gadugi" w:hAnsi="Gadugi" w:cs="Gadugi"/>
          <w:b/>
          <w:color w:val="7030A0"/>
          <w:sz w:val="36"/>
        </w:rPr>
        <w:t xml:space="preserve"> </w:t>
      </w:r>
    </w:p>
    <w:p w14:paraId="33393FC8" w14:textId="77777777" w:rsidR="009F6580" w:rsidRDefault="00000000">
      <w:pPr>
        <w:spacing w:after="171" w:line="259" w:lineRule="auto"/>
        <w:ind w:left="24" w:firstLine="0"/>
      </w:pPr>
      <w:r>
        <w:rPr>
          <w:rFonts w:ascii="Gadugi" w:eastAsia="Gadugi" w:hAnsi="Gadugi" w:cs="Gadugi"/>
          <w:sz w:val="36"/>
        </w:rPr>
        <w:t xml:space="preserve"> </w:t>
      </w:r>
    </w:p>
    <w:p w14:paraId="3650B246" w14:textId="77777777" w:rsidR="009F6580" w:rsidRDefault="00000000">
      <w:pPr>
        <w:spacing w:after="28"/>
        <w:ind w:left="19"/>
      </w:pPr>
      <w:r>
        <w:t xml:space="preserve">    CSS </w:t>
      </w:r>
      <w:proofErr w:type="spellStart"/>
      <w:r>
        <w:t>sau</w:t>
      </w:r>
      <w:proofErr w:type="spellEnd"/>
      <w:r>
        <w:t xml:space="preserve"> Cascading Style Sheets </w:t>
      </w:r>
      <w:proofErr w:type="spellStart"/>
      <w:r>
        <w:t>este</w:t>
      </w:r>
      <w:proofErr w:type="spellEnd"/>
      <w:r>
        <w:t xml:space="preserve"> un standard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formatarea</w:t>
      </w:r>
      <w:proofErr w:type="spellEnd"/>
      <w:r>
        <w:t xml:space="preserve"> </w:t>
      </w:r>
      <w:proofErr w:type="spellStart"/>
      <w:r>
        <w:t>elementelor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document HTML. </w:t>
      </w:r>
      <w:proofErr w:type="spellStart"/>
      <w:r>
        <w:t>Stilurile</w:t>
      </w:r>
      <w:proofErr w:type="spellEnd"/>
      <w:r>
        <w:t xml:space="preserve"> se pot </w:t>
      </w:r>
      <w:proofErr w:type="spellStart"/>
      <w:r>
        <w:t>ata</w:t>
      </w:r>
      <w:r>
        <w:rPr>
          <w:rFonts w:ascii="Calibri" w:eastAsia="Calibri" w:hAnsi="Calibri" w:cs="Calibri"/>
        </w:rPr>
        <w:t>ș</w:t>
      </w:r>
      <w:r>
        <w:t>a</w:t>
      </w:r>
      <w:proofErr w:type="spellEnd"/>
      <w:r>
        <w:t xml:space="preserve"> </w:t>
      </w:r>
      <w:proofErr w:type="spellStart"/>
      <w:r>
        <w:t>elementelor</w:t>
      </w:r>
      <w:proofErr w:type="spellEnd"/>
      <w:r>
        <w:t xml:space="preserve"> HTML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fi</w:t>
      </w:r>
      <w:r>
        <w:rPr>
          <w:rFonts w:ascii="Calibri" w:eastAsia="Calibri" w:hAnsi="Calibri" w:cs="Calibri"/>
        </w:rPr>
        <w:t>ș</w:t>
      </w:r>
      <w:r>
        <w:t>iere</w:t>
      </w:r>
      <w:proofErr w:type="spellEnd"/>
      <w:r>
        <w:t xml:space="preserve"> externe </w:t>
      </w:r>
      <w:proofErr w:type="spellStart"/>
      <w:r>
        <w:t>sau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cadrul</w:t>
      </w:r>
      <w:proofErr w:type="spellEnd"/>
      <w:r>
        <w:t xml:space="preserve"> </w:t>
      </w:r>
      <w:proofErr w:type="spellStart"/>
      <w:r>
        <w:t>documentului</w:t>
      </w:r>
      <w:proofErr w:type="spellEnd"/>
      <w:r>
        <w:t xml:space="preserve">,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elementul</w:t>
      </w:r>
      <w:proofErr w:type="spellEnd"/>
      <w:r>
        <w:t xml:space="preserve"> &lt;style&gt; </w:t>
      </w:r>
      <w:proofErr w:type="spellStart"/>
      <w:r>
        <w:rPr>
          <w:rFonts w:ascii="Calibri" w:eastAsia="Calibri" w:hAnsi="Calibri" w:cs="Calibri"/>
        </w:rPr>
        <w:t>ș</w:t>
      </w:r>
      <w:r>
        <w:t>i</w:t>
      </w:r>
      <w:proofErr w:type="spellEnd"/>
      <w:r>
        <w:t>/</w:t>
      </w:r>
      <w:proofErr w:type="spellStart"/>
      <w:r>
        <w:t>sau</w:t>
      </w:r>
      <w:proofErr w:type="spellEnd"/>
      <w:r>
        <w:t xml:space="preserve"> </w:t>
      </w:r>
      <w:proofErr w:type="spellStart"/>
      <w:r>
        <w:t>atributul</w:t>
      </w:r>
      <w:proofErr w:type="spellEnd"/>
      <w:r>
        <w:t xml:space="preserve"> </w:t>
      </w:r>
    </w:p>
    <w:p w14:paraId="50D4005E" w14:textId="77777777" w:rsidR="009F6580" w:rsidRDefault="00000000">
      <w:pPr>
        <w:spacing w:after="0" w:line="259" w:lineRule="auto"/>
        <w:ind w:left="5" w:firstLine="0"/>
      </w:pPr>
      <w:proofErr w:type="gramStart"/>
      <w:r>
        <w:rPr>
          <w:sz w:val="42"/>
          <w:u w:val="single" w:color="000000"/>
        </w:rPr>
        <w:t>style</w:t>
      </w:r>
      <w:r>
        <w:t xml:space="preserve"> .</w:t>
      </w:r>
      <w:proofErr w:type="gramEnd"/>
      <w:r>
        <w:t xml:space="preserve"> </w:t>
      </w:r>
    </w:p>
    <w:p w14:paraId="701F074A" w14:textId="77777777" w:rsidR="009F6580" w:rsidRDefault="00000000">
      <w:pPr>
        <w:spacing w:after="0" w:line="259" w:lineRule="auto"/>
        <w:ind w:left="2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7117E75" wp14:editId="152D135E">
                <wp:extent cx="4699711" cy="5015160"/>
                <wp:effectExtent l="0" t="0" r="0" b="0"/>
                <wp:docPr id="6194" name="Group 6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9711" cy="5015160"/>
                          <a:chOff x="0" y="0"/>
                          <a:chExt cx="4699711" cy="5015160"/>
                        </a:xfrm>
                      </wpg:grpSpPr>
                      <pic:pic xmlns:pic="http://schemas.openxmlformats.org/drawingml/2006/picture">
                        <pic:nvPicPr>
                          <pic:cNvPr id="661" name="Picture 66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118311" y="246564"/>
                            <a:ext cx="3493008" cy="46802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3" name="Picture 66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116787" y="245040"/>
                            <a:ext cx="3496056" cy="46832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4" name="Shape 664"/>
                        <wps:cNvSpPr/>
                        <wps:spPr>
                          <a:xfrm>
                            <a:off x="1100658" y="228911"/>
                            <a:ext cx="1764157" cy="4715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4157" h="4715536">
                                <a:moveTo>
                                  <a:pt x="0" y="0"/>
                                </a:moveTo>
                                <a:lnTo>
                                  <a:pt x="1764157" y="0"/>
                                </a:lnTo>
                                <a:lnTo>
                                  <a:pt x="1764157" y="17653"/>
                                </a:lnTo>
                                <a:lnTo>
                                  <a:pt x="17653" y="17653"/>
                                </a:lnTo>
                                <a:lnTo>
                                  <a:pt x="17653" y="4697857"/>
                                </a:lnTo>
                                <a:lnTo>
                                  <a:pt x="1764157" y="4697857"/>
                                </a:lnTo>
                                <a:lnTo>
                                  <a:pt x="1764157" y="4715536"/>
                                </a:lnTo>
                                <a:lnTo>
                                  <a:pt x="0" y="47155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665"/>
                        <wps:cNvSpPr/>
                        <wps:spPr>
                          <a:xfrm>
                            <a:off x="1029919" y="158172"/>
                            <a:ext cx="1834896" cy="4856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4896" h="4856988">
                                <a:moveTo>
                                  <a:pt x="0" y="0"/>
                                </a:moveTo>
                                <a:lnTo>
                                  <a:pt x="1834896" y="0"/>
                                </a:lnTo>
                                <a:lnTo>
                                  <a:pt x="1834896" y="53086"/>
                                </a:lnTo>
                                <a:lnTo>
                                  <a:pt x="53086" y="53086"/>
                                </a:lnTo>
                                <a:lnTo>
                                  <a:pt x="53086" y="4803953"/>
                                </a:lnTo>
                                <a:lnTo>
                                  <a:pt x="1834896" y="4803953"/>
                                </a:lnTo>
                                <a:lnTo>
                                  <a:pt x="1834896" y="4856988"/>
                                </a:lnTo>
                                <a:lnTo>
                                  <a:pt x="0" y="48569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666"/>
                        <wps:cNvSpPr/>
                        <wps:spPr>
                          <a:xfrm>
                            <a:off x="2864816" y="228911"/>
                            <a:ext cx="1764157" cy="4715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64157" h="4715536">
                                <a:moveTo>
                                  <a:pt x="0" y="0"/>
                                </a:moveTo>
                                <a:lnTo>
                                  <a:pt x="1764157" y="0"/>
                                </a:lnTo>
                                <a:lnTo>
                                  <a:pt x="1764157" y="4715536"/>
                                </a:lnTo>
                                <a:lnTo>
                                  <a:pt x="0" y="4715536"/>
                                </a:lnTo>
                                <a:lnTo>
                                  <a:pt x="0" y="4697857"/>
                                </a:lnTo>
                                <a:lnTo>
                                  <a:pt x="1746504" y="4697857"/>
                                </a:lnTo>
                                <a:lnTo>
                                  <a:pt x="1746504" y="17653"/>
                                </a:lnTo>
                                <a:lnTo>
                                  <a:pt x="0" y="176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667"/>
                        <wps:cNvSpPr/>
                        <wps:spPr>
                          <a:xfrm>
                            <a:off x="2864816" y="158172"/>
                            <a:ext cx="1834896" cy="4856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4896" h="4856988">
                                <a:moveTo>
                                  <a:pt x="0" y="0"/>
                                </a:moveTo>
                                <a:lnTo>
                                  <a:pt x="1834896" y="0"/>
                                </a:lnTo>
                                <a:lnTo>
                                  <a:pt x="1834896" y="4856988"/>
                                </a:lnTo>
                                <a:lnTo>
                                  <a:pt x="0" y="4856988"/>
                                </a:lnTo>
                                <a:lnTo>
                                  <a:pt x="0" y="4803953"/>
                                </a:lnTo>
                                <a:lnTo>
                                  <a:pt x="1781810" y="4803953"/>
                                </a:lnTo>
                                <a:lnTo>
                                  <a:pt x="1781810" y="53086"/>
                                </a:lnTo>
                                <a:lnTo>
                                  <a:pt x="0" y="53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0" y="0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2063E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0" y="428244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BEDEA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0" y="858012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28B90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0" y="1288034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7189E2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0" y="1717802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5CC7E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0" y="2147570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A970F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0" y="2577338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6E8A3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457149" y="3008630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B8FCDC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457149" y="3338195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8AC33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457149" y="3665855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4A60D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457149" y="3993515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C6A18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457149" y="4322700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723C4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457149" y="4650359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BCE1E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117E75" id="Group 6194" o:spid="_x0000_s1137" style="width:370.05pt;height:394.9pt;mso-position-horizontal-relative:char;mso-position-vertical-relative:line" coordsize="46997,5015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">
                <v:shape id="Picture 661" o:spid="_x0000_s1138" type="#_x0000_t75" style="position:absolute;left:11183;top:2465;width:34930;height:468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">
                  <v:imagedata r:id="rId37" o:title=""/>
                </v:shape>
                <v:shape id="Picture 663" o:spid="_x0000_s1139" type="#_x0000_t75" style="position:absolute;left:11167;top:2450;width:34961;height:46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">
                  <v:imagedata r:id="rId38" o:title=""/>
                </v:shape>
                <v:shape id="Shape 664" o:spid="_x0000_s1140" style="position:absolute;left:11006;top:2289;width:17642;height:47155;visibility:visible;mso-wrap-style:square;v-text-anchor:top" coordsize="1764157,4715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" path="m,l1764157,r,17653l17653,17653r,4680204l1764157,4697857r,17679l,4715536,,xe" fillcolor="black" stroked="f" strokeweight="0">
                  <v:stroke miterlimit="83231f" joinstyle="miter"/>
                  <v:path arrowok="t" textboxrect="0,0,1764157,4715536"/>
                </v:shape>
                <v:shape id="Shape 665" o:spid="_x0000_s1141" style="position:absolute;left:10299;top:1581;width:18349;height:48570;visibility:visible;mso-wrap-style:square;v-text-anchor:top" coordsize="1834896,4856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" path="m,l1834896,r,53086l53086,53086r,4750867l1834896,4803953r,53035l,4856988,,xe" fillcolor="black" stroked="f" strokeweight="0">
                  <v:stroke miterlimit="83231f" joinstyle="miter"/>
                  <v:path arrowok="t" textboxrect="0,0,1834896,4856988"/>
                </v:shape>
                <v:shape id="Shape 666" o:spid="_x0000_s1142" style="position:absolute;left:28648;top:2289;width:17641;height:47155;visibility:visible;mso-wrap-style:square;v-text-anchor:top" coordsize="1764157,47155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" path="m,l1764157,r,4715536l,4715536r,-17679l1746504,4697857r,-4680204l,17653,,xe" fillcolor="black" stroked="f" strokeweight="0">
                  <v:stroke miterlimit="83231f" joinstyle="miter"/>
                  <v:path arrowok="t" textboxrect="0,0,1764157,4715536"/>
                </v:shape>
                <v:shape id="Shape 667" o:spid="_x0000_s1143" style="position:absolute;left:28648;top:1581;width:18349;height:48570;visibility:visible;mso-wrap-style:square;v-text-anchor:top" coordsize="1834896,48569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" path="m,l1834896,r,4856988l,4856988r,-53035l1781810,4803953r,-4750867l,53086,,xe" fillcolor="black" stroked="f" strokeweight="0">
                  <v:stroke miterlimit="83231f" joinstyle="miter"/>
                  <v:path arrowok="t" textboxrect="0,0,1834896,4856988"/>
                </v:shape>
                <v:rect id="Rectangle 698" o:spid="_x0000_s1144" style="position:absolute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14:paraId="35B2063E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9" o:spid="_x0000_s1145" style="position:absolute;top:4282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14:paraId="4C7BEDEA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0" o:spid="_x0000_s1146" style="position:absolute;top:8580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14:paraId="76C28B90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1" o:spid="_x0000_s1147" style="position:absolute;top:12880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14:paraId="297189E2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2" o:spid="_x0000_s1148" style="position:absolute;top:17178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hVe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bzGCfyfCUdALv8AAAD//wMAUEsBAi0AFAAGAAgAAAAhANvh9svuAAAAhQEAABMAAAAAAAAA&#10;AAAAAAAAAAAAAFtDb250ZW50X1R5cGVzXS54bWxQSwECLQAUAAYACAAAACEAWvQsW78AAAAVAQAA&#10;CwAAAAAAAAAAAAAAAAAfAQAAX3JlbHMvLnJlbHNQSwECLQAUAAYACAAAACEA5u4VXsYAAADcAAAA&#10;DwAAAAAAAAAAAAAAAAAHAgAAZHJzL2Rvd25yZXYueG1sUEsFBgAAAAADAAMAtwAAAPoCAAAAAA==&#10;" filled="f" stroked="f">
                  <v:textbox inset="0,0,0,0">
                    <w:txbxContent>
                      <w:p w14:paraId="7955CC7E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3" o:spid="_x0000_s1149" style="position:absolute;top:21475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14:paraId="00AA970F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4" o:spid="_x0000_s1150" style="position:absolute;top:25773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14:paraId="45B6E8A3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5" o:spid="_x0000_s1151" style="position:absolute;left:4571;top:30086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14:paraId="5CB8FCDC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6" o:spid="_x0000_s1152" style="position:absolute;left:4571;top:33381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14:paraId="2E88AC33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7" o:spid="_x0000_s1153" style="position:absolute;left:4571;top:36658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14:paraId="3CB4A60D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8" o:spid="_x0000_s1154" style="position:absolute;left:4571;top:39935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iK0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tpwJhwBmf4DAAD//wMAUEsBAi0AFAAGAAgAAAAhANvh9svuAAAAhQEAABMAAAAAAAAAAAAA&#10;AAAAAAAAAFtDb250ZW50X1R5cGVzXS54bWxQSwECLQAUAAYACAAAACEAWvQsW78AAAAVAQAACwAA&#10;AAAAAAAAAAAAAAAfAQAAX3JlbHMvLnJlbHNQSwECLQAUAAYACAAAACEAhwYitMMAAADcAAAADwAA&#10;AAAAAAAAAAAAAAAHAgAAZHJzL2Rvd25yZXYueG1sUEsFBgAAAAADAAMAtwAAAPcCAAAAAA==&#10;" filled="f" stroked="f">
                  <v:textbox inset="0,0,0,0">
                    <w:txbxContent>
                      <w:p w14:paraId="029C6A18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" o:spid="_x0000_s1155" style="position:absolute;left:4571;top:43227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cv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bxEMfyeCUdAbu4AAAD//wMAUEsBAi0AFAAGAAgAAAAhANvh9svuAAAAhQEAABMAAAAAAAAA&#10;AAAAAAAAAAAAAFtDb250ZW50X1R5cGVzXS54bWxQSwECLQAUAAYACAAAACEAWvQsW78AAAAVAQAA&#10;CwAAAAAAAAAAAAAAAAAfAQAAX3JlbHMvLnJlbHNQSwECLQAUAAYACAAAACEA6EqHL8YAAADcAAAA&#10;DwAAAAAAAAAAAAAAAAAHAgAAZHJzL2Rvd25yZXYueG1sUEsFBgAAAAADAAMAtwAAAPoCAAAAAA==&#10;" filled="f" stroked="f">
                  <v:textbox inset="0,0,0,0">
                    <w:txbxContent>
                      <w:p w14:paraId="788723C4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0" o:spid="_x0000_s1156" style="position:absolute;left:4571;top:46503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14:paraId="46CBCE1E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167865C" w14:textId="77777777" w:rsidR="009F6580" w:rsidRDefault="00000000">
      <w:pPr>
        <w:spacing w:after="0" w:line="259" w:lineRule="auto"/>
        <w:ind w:left="744" w:firstLine="0"/>
      </w:pPr>
      <w:r>
        <w:rPr>
          <w:rFonts w:ascii="Gadugi" w:eastAsia="Gadugi" w:hAnsi="Gadugi" w:cs="Gadugi"/>
          <w:sz w:val="36"/>
        </w:rPr>
        <w:t xml:space="preserve"> </w:t>
      </w:r>
    </w:p>
    <w:p w14:paraId="2B9A6797" w14:textId="77777777" w:rsidR="009F6580" w:rsidRDefault="00000000">
      <w:pPr>
        <w:numPr>
          <w:ilvl w:val="0"/>
          <w:numId w:val="2"/>
        </w:numPr>
        <w:spacing w:after="172" w:line="259" w:lineRule="auto"/>
        <w:ind w:hanging="744"/>
      </w:pPr>
      <w:r>
        <w:rPr>
          <w:color w:val="7030A0"/>
        </w:rPr>
        <w:t xml:space="preserve">JAVASCRIPT </w:t>
      </w:r>
    </w:p>
    <w:p w14:paraId="5D84E28C" w14:textId="77777777" w:rsidR="009F6580" w:rsidRDefault="00000000">
      <w:pPr>
        <w:spacing w:after="171" w:line="259" w:lineRule="auto"/>
        <w:ind w:left="24" w:firstLine="0"/>
      </w:pPr>
      <w:r>
        <w:rPr>
          <w:rFonts w:ascii="Gadugi" w:eastAsia="Gadugi" w:hAnsi="Gadugi" w:cs="Gadugi"/>
          <w:sz w:val="36"/>
        </w:rPr>
        <w:t xml:space="preserve"> </w:t>
      </w:r>
    </w:p>
    <w:p w14:paraId="4DF3F4C4" w14:textId="77777777" w:rsidR="009F6580" w:rsidRDefault="00000000">
      <w:pPr>
        <w:spacing w:after="141"/>
        <w:ind w:left="19"/>
      </w:pPr>
      <w:r>
        <w:t xml:space="preserve">    JavaScript </w:t>
      </w:r>
      <w:proofErr w:type="spellStart"/>
      <w:r>
        <w:t>este</w:t>
      </w:r>
      <w:proofErr w:type="spellEnd"/>
      <w:r>
        <w:t xml:space="preserve"> un </w:t>
      </w:r>
      <w:proofErr w:type="spellStart"/>
      <w:r>
        <w:t>limbaj</w:t>
      </w:r>
      <w:proofErr w:type="spellEnd"/>
      <w:r>
        <w:t xml:space="preserve"> de </w:t>
      </w:r>
      <w:proofErr w:type="spellStart"/>
      <w:r>
        <w:t>programare</w:t>
      </w:r>
      <w:proofErr w:type="spellEnd"/>
      <w:r>
        <w:t xml:space="preserve"> </w:t>
      </w:r>
      <w:proofErr w:type="spellStart"/>
      <w:r>
        <w:t>orientat</w:t>
      </w:r>
      <w:proofErr w:type="spellEnd"/>
      <w:r>
        <w:t xml:space="preserve"> </w:t>
      </w:r>
      <w:proofErr w:type="spellStart"/>
      <w:r>
        <w:t>obiect</w:t>
      </w:r>
      <w:proofErr w:type="spellEnd"/>
      <w:r>
        <w:t xml:space="preserve"> </w:t>
      </w:r>
      <w:proofErr w:type="spellStart"/>
      <w:r>
        <w:t>bazat</w:t>
      </w:r>
      <w:proofErr w:type="spellEnd"/>
      <w:r>
        <w:t xml:space="preserve"> pe </w:t>
      </w:r>
      <w:proofErr w:type="spellStart"/>
      <w:r>
        <w:t>conceptul</w:t>
      </w:r>
      <w:proofErr w:type="spellEnd"/>
      <w:r>
        <w:t xml:space="preserve"> </w:t>
      </w:r>
      <w:proofErr w:type="spellStart"/>
      <w:r>
        <w:t>prototipurilor</w:t>
      </w:r>
      <w:proofErr w:type="spellEnd"/>
      <w:r>
        <w:t xml:space="preserve">. Este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ales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introducerea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func</w:t>
      </w:r>
      <w:r>
        <w:rPr>
          <w:rFonts w:ascii="Calibri" w:eastAsia="Calibri" w:hAnsi="Calibri" w:cs="Calibri"/>
        </w:rPr>
        <w:t>ț</w:t>
      </w:r>
      <w:r>
        <w:t>ionalită</w:t>
      </w:r>
      <w:r>
        <w:rPr>
          <w:rFonts w:ascii="Calibri" w:eastAsia="Calibri" w:hAnsi="Calibri" w:cs="Calibri"/>
        </w:rPr>
        <w:t>ț</w:t>
      </w:r>
      <w:r>
        <w:t>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paginile</w:t>
      </w:r>
      <w:proofErr w:type="spellEnd"/>
      <w:r>
        <w:t xml:space="preserve"> web, </w:t>
      </w:r>
      <w:proofErr w:type="spellStart"/>
      <w:r>
        <w:t>codul</w:t>
      </w:r>
      <w:proofErr w:type="spellEnd"/>
      <w:r>
        <w:t xml:space="preserve"> JavaScript din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pagini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rulat</w:t>
      </w:r>
      <w:proofErr w:type="spellEnd"/>
      <w:r>
        <w:t xml:space="preserve"> de </w:t>
      </w:r>
      <w:proofErr w:type="spellStart"/>
      <w:r>
        <w:t>către</w:t>
      </w:r>
      <w:proofErr w:type="spellEnd"/>
      <w:r>
        <w:t xml:space="preserve"> browser. </w:t>
      </w:r>
    </w:p>
    <w:p w14:paraId="2301F03A" w14:textId="77777777" w:rsidR="009F6580" w:rsidRDefault="00000000">
      <w:pPr>
        <w:spacing w:after="0" w:line="259" w:lineRule="auto"/>
        <w:ind w:left="24" w:firstLine="0"/>
      </w:pPr>
      <w:r>
        <w:t xml:space="preserve"> </w:t>
      </w:r>
    </w:p>
    <w:p w14:paraId="1C699F90" w14:textId="77777777" w:rsidR="009F6580" w:rsidRDefault="00000000">
      <w:pPr>
        <w:spacing w:after="107" w:line="259" w:lineRule="auto"/>
        <w:ind w:left="2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D4CADD9" wp14:editId="01B66096">
                <wp:extent cx="4862779" cy="4855464"/>
                <wp:effectExtent l="0" t="0" r="0" b="0"/>
                <wp:docPr id="6120" name="Group 6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2779" cy="4855464"/>
                          <a:chOff x="0" y="0"/>
                          <a:chExt cx="4862779" cy="4855464"/>
                        </a:xfrm>
                      </wpg:grpSpPr>
                      <pic:pic xmlns:pic="http://schemas.openxmlformats.org/drawingml/2006/picture">
                        <pic:nvPicPr>
                          <pic:cNvPr id="719" name="Picture 719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758647" y="88392"/>
                            <a:ext cx="4015740" cy="4678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1" name="Picture 72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757123" y="86868"/>
                            <a:ext cx="4018788" cy="4681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2" name="Shape 722"/>
                        <wps:cNvSpPr/>
                        <wps:spPr>
                          <a:xfrm>
                            <a:off x="740994" y="70739"/>
                            <a:ext cx="2025523" cy="4713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5523" h="4713986">
                                <a:moveTo>
                                  <a:pt x="0" y="0"/>
                                </a:moveTo>
                                <a:lnTo>
                                  <a:pt x="2025523" y="0"/>
                                </a:lnTo>
                                <a:lnTo>
                                  <a:pt x="2025523" y="17653"/>
                                </a:lnTo>
                                <a:lnTo>
                                  <a:pt x="17653" y="17653"/>
                                </a:lnTo>
                                <a:lnTo>
                                  <a:pt x="17653" y="4696333"/>
                                </a:lnTo>
                                <a:lnTo>
                                  <a:pt x="2025523" y="4696333"/>
                                </a:lnTo>
                                <a:lnTo>
                                  <a:pt x="2025523" y="4713986"/>
                                </a:lnTo>
                                <a:lnTo>
                                  <a:pt x="0" y="47139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670255" y="0"/>
                            <a:ext cx="2096262" cy="4855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6262" h="4855464">
                                <a:moveTo>
                                  <a:pt x="0" y="0"/>
                                </a:moveTo>
                                <a:lnTo>
                                  <a:pt x="2096262" y="0"/>
                                </a:lnTo>
                                <a:lnTo>
                                  <a:pt x="2096262" y="53086"/>
                                </a:lnTo>
                                <a:lnTo>
                                  <a:pt x="53086" y="53086"/>
                                </a:lnTo>
                                <a:lnTo>
                                  <a:pt x="53086" y="4802378"/>
                                </a:lnTo>
                                <a:lnTo>
                                  <a:pt x="2096262" y="4802378"/>
                                </a:lnTo>
                                <a:lnTo>
                                  <a:pt x="2096262" y="4855464"/>
                                </a:lnTo>
                                <a:lnTo>
                                  <a:pt x="0" y="48554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2766517" y="70739"/>
                            <a:ext cx="2025523" cy="47139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5523" h="4713986">
                                <a:moveTo>
                                  <a:pt x="0" y="0"/>
                                </a:moveTo>
                                <a:lnTo>
                                  <a:pt x="2025523" y="0"/>
                                </a:lnTo>
                                <a:lnTo>
                                  <a:pt x="2025523" y="4713986"/>
                                </a:lnTo>
                                <a:lnTo>
                                  <a:pt x="0" y="4713986"/>
                                </a:lnTo>
                                <a:lnTo>
                                  <a:pt x="0" y="4696333"/>
                                </a:lnTo>
                                <a:lnTo>
                                  <a:pt x="2007870" y="4696333"/>
                                </a:lnTo>
                                <a:lnTo>
                                  <a:pt x="2007870" y="17653"/>
                                </a:lnTo>
                                <a:lnTo>
                                  <a:pt x="0" y="176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2766517" y="0"/>
                            <a:ext cx="2096262" cy="48554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6262" h="4855464">
                                <a:moveTo>
                                  <a:pt x="0" y="0"/>
                                </a:moveTo>
                                <a:lnTo>
                                  <a:pt x="2096262" y="0"/>
                                </a:lnTo>
                                <a:lnTo>
                                  <a:pt x="2096262" y="4855464"/>
                                </a:lnTo>
                                <a:lnTo>
                                  <a:pt x="0" y="4855464"/>
                                </a:lnTo>
                                <a:lnTo>
                                  <a:pt x="0" y="4802378"/>
                                </a:lnTo>
                                <a:lnTo>
                                  <a:pt x="2043176" y="4802378"/>
                                </a:lnTo>
                                <a:lnTo>
                                  <a:pt x="2043176" y="53086"/>
                                </a:lnTo>
                                <a:lnTo>
                                  <a:pt x="0" y="53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0" y="123293"/>
                            <a:ext cx="103241" cy="3384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4CDEB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0" y="625164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81E0C2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0" y="1055186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C1CFF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0" y="1484954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C2E87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0" y="1914722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40C99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0" y="2344490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94A21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0" y="2774259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9347D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0" y="3204026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A549C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0" y="3634175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0B2872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0" y="4063943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D0698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0" y="4493711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EEC02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4CADD9" id="Group 6120" o:spid="_x0000_s1157" style="width:382.9pt;height:382.3pt;mso-position-horizontal-relative:char;mso-position-vertical-relative:line" coordsize="48627,48554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u/wDA+seG9C0fVor3VLxbnUrQ2zJHYBlh&#10;Oc53eYN35CuAooDqmdf4M1zSPCHiC81HzZrx7aCQ6c7QBQ05XCM67jtAJz1PQVztittfagTqV5Lb&#10;ROSzzxw+c2f93cufzqlRQB3nxG1rw/4ihsZ9O1C7kuLS2jthDNZhFfb1bd5hx9MVwdFFHdh0S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">
                <v:shape id="Picture 719" o:spid="_x0000_s1158" type="#_x0000_t75" style="position:absolute;left:7586;top:883;width:40157;height:467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">
                  <v:imagedata r:id="rId41" o:title=""/>
                </v:shape>
                <v:shape id="Picture 721" o:spid="_x0000_s1159" type="#_x0000_t75" style="position:absolute;left:7571;top:868;width:40188;height:46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">
                  <v:imagedata r:id="rId42" o:title=""/>
                </v:shape>
                <v:shape id="Shape 722" o:spid="_x0000_s1160" style="position:absolute;left:7409;top:707;width:20256;height:47140;visibility:visible;mso-wrap-style:square;v-text-anchor:top" coordsize="2025523,4713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" path="m,l2025523,r,17653l17653,17653r,4678680l2025523,4696333r,17653l,4713986,,xe" fillcolor="black" stroked="f" strokeweight="0">
                  <v:stroke miterlimit="83231f" joinstyle="miter"/>
                  <v:path arrowok="t" textboxrect="0,0,2025523,4713986"/>
                </v:shape>
                <v:shape id="Shape 723" o:spid="_x0000_s1161" style="position:absolute;left:6702;width:20963;height:48554;visibility:visible;mso-wrap-style:square;v-text-anchor:top" coordsize="2096262,4855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" path="m,l2096262,r,53086l53086,53086r,4749292l2096262,4802378r,53086l,4855464,,xe" fillcolor="black" stroked="f" strokeweight="0">
                  <v:stroke miterlimit="83231f" joinstyle="miter"/>
                  <v:path arrowok="t" textboxrect="0,0,2096262,4855464"/>
                </v:shape>
                <v:shape id="Shape 724" o:spid="_x0000_s1162" style="position:absolute;left:27665;top:707;width:20255;height:47140;visibility:visible;mso-wrap-style:square;v-text-anchor:top" coordsize="2025523,4713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" path="m,l2025523,r,4713986l,4713986r,-17653l2007870,4696333r,-4678680l,17653,,xe" fillcolor="black" stroked="f" strokeweight="0">
                  <v:stroke miterlimit="83231f" joinstyle="miter"/>
                  <v:path arrowok="t" textboxrect="0,0,2025523,4713986"/>
                </v:shape>
                <v:shape id="Shape 725" o:spid="_x0000_s1163" style="position:absolute;left:27665;width:20962;height:48554;visibility:visible;mso-wrap-style:square;v-text-anchor:top" coordsize="2096262,4855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" path="m,l2096262,r,4855464l,4855464r,-53086l2043176,4802378r,-4749292l,53086,,xe" fillcolor="black" stroked="f" strokeweight="0">
                  <v:stroke miterlimit="83231f" joinstyle="miter"/>
                  <v:path arrowok="t" textboxrect="0,0,2096262,4855464"/>
                </v:shape>
                <v:rect id="Rectangle 751" o:spid="_x0000_s1164" style="position:absolute;top:1232;width:1032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43B4CDEB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52" o:spid="_x0000_s1165" style="position:absolute;top:6251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3381E0C2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" o:spid="_x0000_s1166" style="position:absolute;top:10551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14:paraId="24AC1CFF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4" o:spid="_x0000_s1167" style="position:absolute;top:14849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501C2E87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" o:spid="_x0000_s1168" style="position:absolute;top:19147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65B40C99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6" o:spid="_x0000_s1169" style="position:absolute;top:23444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14:paraId="05D94A21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7" o:spid="_x0000_s1170" style="position:absolute;top:27742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4809347D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8" o:spid="_x0000_s1171" style="position:absolute;top:32040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14:paraId="4D1A549C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9" o:spid="_x0000_s1172" style="position:absolute;top:36341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7F0B2872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0" o:spid="_x0000_s1173" style="position:absolute;top:40639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409D0698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1" o:spid="_x0000_s1174" style="position:absolute;top:44937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62EEEC02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B1B1D86" w14:textId="77777777" w:rsidR="009F6580" w:rsidRDefault="00000000">
      <w:pPr>
        <w:spacing w:after="0" w:line="259" w:lineRule="auto"/>
        <w:ind w:left="24" w:firstLine="0"/>
      </w:pPr>
      <w:r>
        <w:rPr>
          <w:rFonts w:ascii="Gadugi" w:eastAsia="Gadugi" w:hAnsi="Gadugi" w:cs="Gadugi"/>
          <w:sz w:val="36"/>
        </w:rPr>
        <w:t xml:space="preserve"> </w:t>
      </w:r>
    </w:p>
    <w:p w14:paraId="7A4858B8" w14:textId="77777777" w:rsidR="009F6580" w:rsidRDefault="00000000">
      <w:pPr>
        <w:spacing w:after="281" w:line="259" w:lineRule="auto"/>
        <w:ind w:left="2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CA40C9E" wp14:editId="4C84F718">
                <wp:extent cx="5057851" cy="4174639"/>
                <wp:effectExtent l="0" t="0" r="0" b="0"/>
                <wp:docPr id="6369" name="Group 6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7851" cy="4174639"/>
                          <a:chOff x="0" y="0"/>
                          <a:chExt cx="5057851" cy="4174639"/>
                        </a:xfrm>
                      </wpg:grpSpPr>
                      <pic:pic xmlns:pic="http://schemas.openxmlformats.org/drawingml/2006/picture">
                        <pic:nvPicPr>
                          <pic:cNvPr id="770" name="Picture 77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729691" y="88392"/>
                            <a:ext cx="4239768" cy="39593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2" name="Picture 772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728167" y="86867"/>
                            <a:ext cx="4242816" cy="39624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3" name="Shape 773"/>
                        <wps:cNvSpPr/>
                        <wps:spPr>
                          <a:xfrm>
                            <a:off x="712038" y="70738"/>
                            <a:ext cx="2137537" cy="3994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7537" h="3994659">
                                <a:moveTo>
                                  <a:pt x="0" y="0"/>
                                </a:moveTo>
                                <a:lnTo>
                                  <a:pt x="2137537" y="0"/>
                                </a:lnTo>
                                <a:lnTo>
                                  <a:pt x="2137537" y="17653"/>
                                </a:lnTo>
                                <a:lnTo>
                                  <a:pt x="17653" y="17653"/>
                                </a:lnTo>
                                <a:lnTo>
                                  <a:pt x="17653" y="3977005"/>
                                </a:lnTo>
                                <a:lnTo>
                                  <a:pt x="2137537" y="3977005"/>
                                </a:lnTo>
                                <a:lnTo>
                                  <a:pt x="2137537" y="3994659"/>
                                </a:lnTo>
                                <a:lnTo>
                                  <a:pt x="0" y="39946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Shape 774"/>
                        <wps:cNvSpPr/>
                        <wps:spPr>
                          <a:xfrm>
                            <a:off x="641299" y="0"/>
                            <a:ext cx="2208276" cy="413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8276" h="4136136">
                                <a:moveTo>
                                  <a:pt x="0" y="0"/>
                                </a:moveTo>
                                <a:lnTo>
                                  <a:pt x="2208276" y="0"/>
                                </a:lnTo>
                                <a:lnTo>
                                  <a:pt x="2208276" y="53086"/>
                                </a:lnTo>
                                <a:lnTo>
                                  <a:pt x="53086" y="53086"/>
                                </a:lnTo>
                                <a:lnTo>
                                  <a:pt x="53086" y="4083050"/>
                                </a:lnTo>
                                <a:lnTo>
                                  <a:pt x="2208276" y="4083050"/>
                                </a:lnTo>
                                <a:lnTo>
                                  <a:pt x="2208276" y="4136136"/>
                                </a:lnTo>
                                <a:lnTo>
                                  <a:pt x="0" y="41361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Shape 775"/>
                        <wps:cNvSpPr/>
                        <wps:spPr>
                          <a:xfrm>
                            <a:off x="2849575" y="70738"/>
                            <a:ext cx="2137537" cy="3994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7537" h="3994659">
                                <a:moveTo>
                                  <a:pt x="0" y="0"/>
                                </a:moveTo>
                                <a:lnTo>
                                  <a:pt x="2137537" y="0"/>
                                </a:lnTo>
                                <a:lnTo>
                                  <a:pt x="2137537" y="3994659"/>
                                </a:lnTo>
                                <a:lnTo>
                                  <a:pt x="0" y="3994659"/>
                                </a:lnTo>
                                <a:lnTo>
                                  <a:pt x="0" y="3977005"/>
                                </a:lnTo>
                                <a:lnTo>
                                  <a:pt x="2119884" y="3977005"/>
                                </a:lnTo>
                                <a:lnTo>
                                  <a:pt x="2119884" y="17653"/>
                                </a:lnTo>
                                <a:lnTo>
                                  <a:pt x="0" y="176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Shape 776"/>
                        <wps:cNvSpPr/>
                        <wps:spPr>
                          <a:xfrm>
                            <a:off x="2849575" y="0"/>
                            <a:ext cx="2208276" cy="4136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8276" h="4136136">
                                <a:moveTo>
                                  <a:pt x="0" y="0"/>
                                </a:moveTo>
                                <a:lnTo>
                                  <a:pt x="2208276" y="0"/>
                                </a:lnTo>
                                <a:lnTo>
                                  <a:pt x="2208276" y="4136136"/>
                                </a:lnTo>
                                <a:lnTo>
                                  <a:pt x="0" y="4136136"/>
                                </a:lnTo>
                                <a:lnTo>
                                  <a:pt x="0" y="4083050"/>
                                </a:lnTo>
                                <a:lnTo>
                                  <a:pt x="2155190" y="4083050"/>
                                </a:lnTo>
                                <a:lnTo>
                                  <a:pt x="2155190" y="53086"/>
                                </a:lnTo>
                                <a:lnTo>
                                  <a:pt x="0" y="530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0" y="287979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CE287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0" y="717747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A8CF98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0" y="1147515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BB194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0" y="1577283"/>
                            <a:ext cx="83306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952B49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adugi" w:eastAsia="Gadugi" w:hAnsi="Gadugi" w:cs="Gadugi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0" y="1974947"/>
                            <a:ext cx="102968" cy="395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BCB7A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b/>
                                  <w:i/>
                                  <w:color w:val="660066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0" y="2450816"/>
                            <a:ext cx="102968" cy="395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9988D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b/>
                                  <w:i/>
                                  <w:color w:val="660066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0" y="2926304"/>
                            <a:ext cx="102968" cy="395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00F7B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b/>
                                  <w:i/>
                                  <w:color w:val="660066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0" y="3401792"/>
                            <a:ext cx="102968" cy="395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12EC3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b/>
                                  <w:i/>
                                  <w:color w:val="660066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0" y="3877280"/>
                            <a:ext cx="102968" cy="395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5C7EA" w14:textId="77777777" w:rsidR="009F6580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b/>
                                  <w:i/>
                                  <w:color w:val="660066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A40C9E" id="Group 6369" o:spid="_x0000_s1175" style="width:398.25pt;height:328.7pt;mso-position-horizontal-relative:char;mso-position-vertical-relative:line" coordsize="50578,4174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aH/ME/7b/wDslZ9aH/ME/wC2/wD7JQBn0UUUAFdX4D+G+q/Ei4uLbRp7J9QiXfFYzT7bif5N&#10;+yJP4mrlK774C65beHvjJ4Q1C+lWG0g1OJpZW+4q7/v1wY+pWpYapVo/FGJdPl5veOGZJbZpYH3I&#10;6tsZP9qoq7b4yeGL/wAL/ETWvtto1tFeXk91Zv8AwSwNK+10/wBmuJrbDVo1qEKkftF1qfsqkohR&#10;RRXSY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of8AME/7b/8AslZ9aH/ME/7b/wDslAGf&#10;RRRQAV6j+zFpsmpfHPwhttmuYotQill+Xeiqvzb68urb8O+NPEPhqC7ttD1nUtNivF2XMNlcvEk6&#10;/wC3t+/XBjqNTE4apRp/FKPKXT5eb3iX4jXi6h8QvEtzHL5yT6ndSrNv+9ulf565+ineTLt3eW2z&#10;+/troo0nSpQj/KFSXNKUhtFO2M67lVvl+9Ta2vcgKKKKYBRRRQAUU5IWfftVn2/e+Wm0AFFFFABR&#10;RRQAUUUUAFFFOdGT7yslK4DaKKKY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tD/AJgn/bf/ANkrPrQ/5gn/AG3/APZKAM+iiigA&#10;ooooAdsZ0dtrbF+89Nq9b/8AIJvf+usX/s9UaAOz034nX1n8NtV8Ez20F/pV1Ot1B5337Odf44v9&#10;9flrjKKK56dGnh+ZU4/F7xcpSlHlkFFFH8Vb3srkWCivSfi98NtI+FrafozX19c+KntoLq+Tyk+y&#10;Qeam7YrfeZtjpXm1c+GxUMXSjWp/DIqpTlSlyyCiiiukkKKKKACiiigAooooAK7DxV8TL7xJ4U8P&#10;+GoraPTdE0ldy2lv9yedvv3D/wB5q4+iuepRp1ZRlOPw/CVGUohRRRXQS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Vof8wT/tv/7JWfWh/wAwT/tv&#10;/wCyUAZ9FFFABRRRQBet/wDkE3v/AF1i/wDZ6o1et/8AkE3v/XWL/wBnqjQAUUUUAFafhqxs9S1q&#10;2ttQ1OLR7RvvXc0Tyov/AABEZqzKfH+7dHrKtHnpuMRrc9d/auv7y++N2sNeafJpUsUFrEsMsqu7&#10;Ktumx96/L8/3q8fr279pya08ZeIrLxzpGp6beaVqljaxfZ4ryL7XBKsSI6Nb7/NX50+9s214jXj5&#10;JL/hOowfu8sUvSS6HbjJc1aUo/aCiiivdOE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aH/ME/7b&#10;/wDslZ9aH/ME/wC2/wD7JQBn0UUUAFFFFAF63/5BN7/11i/9nqjV63/5BN7/ANdYv/Z6o0AFFFFA&#10;BV3RLnT7PVLeXU7GTUrJW/e28M/2d2/4HsfbVKis6keaDiNbno3xw8A6X4F17RZdEa5/sfW9ItdX&#10;torv55YFlT7jP/Fsrzmvdfj8lnN4N+HM+ryyW3iVfDVmtraWiebby2ex/KlldtrLL/sorf71eFV5&#10;eVVZ1sKnU96R1YqMY1PdCiiivYOQ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Q/5gn/bf/2Ss+tD/mCf9t//AGSgDPooooAK9w/ZQulv/Hj6DHAthqF9bT+Vrdv/AMfdrtif5F3b&#10;otr/AO7Xh9db8K/iFP8AC7x1pniOC2W8+ys263dtnmqybHT/AL5rys2oVMTgalGn8XL7vqdGHlGl&#10;WjKRyVFbXi650O81m4n8OaffabpT/dt766S4dW/31RPlrFr0KMuaCbjymU48swooorUg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Wh/wAw&#10;T/tv/wCyVn1of8wT/tv/AOyUAZ9FFFABXrf7L/iS+0r4uaBpS3skOlaveLa31iz/AOj3UTfLtlT7&#10;r/erySu++Aujx+IfjF4P0+eSaGKTUItz28rRSr8/8LL8y15WaqnLL60anw8rLpylGcZROc8dabHo&#10;3jXxBYwLst7XUJ4ok/uosrLWJXcfGrxJc+IPiNrv2mK2T7LeT2qvbwJE7qsr/PK6/wCtb/af5mrh&#10;66sFJyw1OVT4uU1xHL7aXKFFFFdZz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Wh/zBP+2/8A7JWfWh/z&#10;BP8Atv8A+yUAZ9FFFABWh4d8O6h4t1yy0fSrZrzULyVYoIl/ias+vbv2UNPlsfiXb+Jb2Jrbw7ps&#10;E/2nU7hNtvAzRPsRn+7uZvu15uY4qWEwlStD4ox/8mNaNP2lSNP+Y8p8W+FbzwZrculahLZTXcX3&#10;vsN5FdIv+xvid13Vj0H94c0V3UXJwTl8RM+XmtEKKKK0I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Q/5gn/bf/wBkrPrQ/wCYJ/23/wDZKAM+iiigAr2j9kWZn+NOmWMrM9pdWt1E1v8AwS/6&#10;O/8ABXi9WtN1K80fULe+sZ5La7t23xSwtsdWrz8wwv1zC1MPH7UWjajU9nUjL+UgmhltZnikiaGW&#10;JtjK6fOrUytXxP4q1fxnqj6nrV9PqWoMuxrib79ZVdlFSULVPiIny8/uhRRRWh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Wh/wAwT/tv/wCyVn1of8wT/tv/AOyUAZ9FFFABRRRQBet/&#10;+QTe/wDXWL/2eqNXrf8A5BN7/wBdYv8A2eqNABRRRQBLDZz3MTyxQSzJF950XftqKtjw94t1fwrK&#10;8ulX0lt5q7JYfvxS/wC+jfK1ZM0zTSvK23ezb22LsqPe5i/d5RtFFFWQ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of8AME/7b/8AslZ9aH/ME/7b/wDslAGfRRRQAUUUUAXrf/kE3v8A11i/9nqjVqGZU0u7&#10;i3fOzRbU/wC+6q0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of8AME/7b/8AslZ9&#10;aH/ME/7b/wDslAGfRRRQAV6D8GPBfh74heKovDWqz6hZ6hqLfZ7G7tGXyll/g81WTcy7v7lefV3f&#10;wJub6z+MXg+fTbb7ZerqcGy33bfN+f7m7+GvNzH2n1OpOnLllGLLpy5ZWOO1jTZdE1a90+f/AFtn&#10;O1vL/vK+yqtdz8atP02z+JGu/wBm6k195t9PLOjRbPIl8198W7+Lb/eSuGrpwlZ1qEaj+0XWjy1J&#10;RiFFFFdJi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Wh/zBP+2//slZ9aGm2Go62yafY20l&#10;5Kzb1hhXe9XGMpS5YkSlGMeaRn0U6aGW2uHgniaGVW2Mj/w02oLCvVv2bk07TfiVpXiPVdZ03SNN&#10;0adLqf7ddIssu359kSfxV5TRXFi8P9cw8qPNy83ulRlyy5pGr4t1aLXvFWt6nArJFeXlxcKr/wB1&#10;nd6yqKK6YQjTgoRHKXPLmCiiitC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">
                <v:shape id="Picture 770" o:spid="_x0000_s1176" type="#_x0000_t75" style="position:absolute;left:7296;top:883;width:42398;height:39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">
                  <v:imagedata r:id="rId45" o:title=""/>
                </v:shape>
                <v:shape id="Picture 772" o:spid="_x0000_s1177" type="#_x0000_t75" style="position:absolute;left:7281;top:868;width:42428;height:39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">
                  <v:imagedata r:id="rId46" o:title=""/>
                </v:shape>
                <v:shape id="Shape 773" o:spid="_x0000_s1178" style="position:absolute;left:7120;top:707;width:21375;height:39946;visibility:visible;mso-wrap-style:square;v-text-anchor:top" coordsize="2137537,399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" path="m,l2137537,r,17653l17653,17653r,3959352l2137537,3977005r,17654l,3994659,,xe" fillcolor="black" stroked="f" strokeweight="0">
                  <v:stroke miterlimit="83231f" joinstyle="miter"/>
                  <v:path arrowok="t" textboxrect="0,0,2137537,3994659"/>
                </v:shape>
                <v:shape id="Shape 774" o:spid="_x0000_s1179" style="position:absolute;left:6412;width:22083;height:41361;visibility:visible;mso-wrap-style:square;v-text-anchor:top" coordsize="2208276,4136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" path="m,l2208276,r,53086l53086,53086r,4029964l2208276,4083050r,53086l,4136136,,xe" fillcolor="black" stroked="f" strokeweight="0">
                  <v:stroke miterlimit="83231f" joinstyle="miter"/>
                  <v:path arrowok="t" textboxrect="0,0,2208276,4136136"/>
                </v:shape>
                <v:shape id="Shape 775" o:spid="_x0000_s1180" style="position:absolute;left:28495;top:707;width:21376;height:39946;visibility:visible;mso-wrap-style:square;v-text-anchor:top" coordsize="2137537,399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" path="m,l2137537,r,3994659l,3994659r,-17654l2119884,3977005r,-3959352l,17653,,xe" fillcolor="black" stroked="f" strokeweight="0">
                  <v:stroke miterlimit="83231f" joinstyle="miter"/>
                  <v:path arrowok="t" textboxrect="0,0,2137537,3994659"/>
                </v:shape>
                <v:shape id="Shape 776" o:spid="_x0000_s1181" style="position:absolute;left:28495;width:22083;height:41361;visibility:visible;mso-wrap-style:square;v-text-anchor:top" coordsize="2208276,4136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" path="m,l2208276,r,4136136l,4136136r,-53086l2155190,4083050r,-4029964l,53086,,xe" fillcolor="black" stroked="f" strokeweight="0">
                  <v:stroke miterlimit="83231f" joinstyle="miter"/>
                  <v:path arrowok="t" textboxrect="0,0,2208276,4136136"/>
                </v:shape>
                <v:rect id="Rectangle 778" o:spid="_x0000_s1182" style="position:absolute;top:2879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HJ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" filled="f" stroked="f">
                  <v:textbox inset="0,0,0,0">
                    <w:txbxContent>
                      <w:p w14:paraId="0B7CE287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9" o:spid="_x0000_s1183" style="position:absolute;top:7177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RS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" filled="f" stroked="f">
                  <v:textbox inset="0,0,0,0">
                    <w:txbxContent>
                      <w:p w14:paraId="30A8CF98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" o:spid="_x0000_s1184" style="position:absolute;top:11475;width:833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3o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f54Uw4AnLxBgAA//8DAFBLAQItABQABgAIAAAAIQDb4fbL7gAAAIUBAAATAAAAAAAAAAAAAAAA&#10;AAAAAABbQ29udGVudF9UeXBlc10ueG1sUEsBAi0AFAAGAAgAAAAhAFr0LFu/AAAAFQEAAAsAAAAA&#10;AAAAAAAAAAAAHwEAAF9yZWxzLy5yZWxzUEsBAi0AFAAGAAgAAAAhABSjLejBAAAA3AAAAA8AAAAA&#10;AAAAAAAAAAAABwIAAGRycy9kb3ducmV2LnhtbFBLBQYAAAAAAwADALcAAAD1AgAAAAA=&#10;" filled="f" stroked="f">
                  <v:textbox inset="0,0,0,0">
                    <w:txbxContent>
                      <w:p w14:paraId="04CBB194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1" o:spid="_x0000_s1185" style="position:absolute;top:15772;width:833;height: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4hz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bwFQ/h/0w4AnL2BAAA//8DAFBLAQItABQABgAIAAAAIQDb4fbL7gAAAIUBAAATAAAAAAAAAAAA&#10;AAAAAAAAAABbQ29udGVudF9UeXBlc10ueG1sUEsBAi0AFAAGAAgAAAAhAFr0LFu/AAAAFQEAAAsA&#10;AAAAAAAAAAAAAAAAHwEAAF9yZWxzLy5yZWxzUEsBAi0AFAAGAAgAAAAhAHvviHPEAAAA3AAAAA8A&#10;AAAAAAAAAAAAAAAABwIAAGRycy9kb3ducmV2LnhtbFBLBQYAAAAAAwADALcAAAD4AgAAAAA=&#10;" filled="f" stroked="f">
                  <v:textbox inset="0,0,0,0">
                    <w:txbxContent>
                      <w:p w14:paraId="56952B49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adugi" w:eastAsia="Gadugi" w:hAnsi="Gadugi" w:cs="Gadugi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" o:spid="_x0000_s1186" style="position:absolute;top:19749;width:1029;height:3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14:paraId="2A9BCB7A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eorgia" w:eastAsia="Georgia" w:hAnsi="Georgia" w:cs="Georgia"/>
                            <w:b/>
                            <w:i/>
                            <w:color w:val="660066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3" o:spid="_x0000_s1187" style="position:absolute;top:24508;width:1029;height:3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14:paraId="7F69988D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eorgia" w:eastAsia="Georgia" w:hAnsi="Georgia" w:cs="Georgia"/>
                            <w:b/>
                            <w:i/>
                            <w:color w:val="660066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4" o:spid="_x0000_s1188" style="position:absolute;top:29263;width:1029;height:3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14:paraId="6CE00F7B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eorgia" w:eastAsia="Georgia" w:hAnsi="Georgia" w:cs="Georgia"/>
                            <w:b/>
                            <w:i/>
                            <w:color w:val="660066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5" o:spid="_x0000_s1189" style="position:absolute;top:34017;width:1029;height:3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14:paraId="38512EC3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eorgia" w:eastAsia="Georgia" w:hAnsi="Georgia" w:cs="Georgia"/>
                            <w:b/>
                            <w:i/>
                            <w:color w:val="660066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6" o:spid="_x0000_s1190" style="position:absolute;top:38772;width:1029;height:3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14:paraId="2E75C7EA" w14:textId="77777777" w:rsidR="009F6580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Georgia" w:eastAsia="Georgia" w:hAnsi="Georgia" w:cs="Georgia"/>
                            <w:b/>
                            <w:i/>
                            <w:color w:val="660066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4809024" w14:textId="77777777" w:rsidR="009F6580" w:rsidRDefault="00000000">
      <w:pPr>
        <w:spacing w:after="119" w:line="259" w:lineRule="auto"/>
        <w:ind w:left="24" w:firstLine="0"/>
      </w:pPr>
      <w:r>
        <w:rPr>
          <w:rFonts w:ascii="Georgia" w:eastAsia="Georgia" w:hAnsi="Georgia" w:cs="Georgia"/>
          <w:b/>
          <w:i/>
          <w:color w:val="660066"/>
          <w:sz w:val="48"/>
        </w:rPr>
        <w:t xml:space="preserve"> </w:t>
      </w:r>
    </w:p>
    <w:p w14:paraId="13269451" w14:textId="77777777" w:rsidR="009F6580" w:rsidRDefault="00000000">
      <w:pPr>
        <w:spacing w:after="222"/>
        <w:ind w:left="19"/>
      </w:pPr>
      <w:r>
        <w:t xml:space="preserve">    </w:t>
      </w:r>
      <w:proofErr w:type="spellStart"/>
      <w:r>
        <w:t>Pentru</w:t>
      </w:r>
      <w:proofErr w:type="spellEnd"/>
      <w:r>
        <w:t xml:space="preserve"> a da </w:t>
      </w:r>
      <w:proofErr w:type="spellStart"/>
      <w:r>
        <w:t>viziunii</w:t>
      </w:r>
      <w:proofErr w:type="spellEnd"/>
      <w:r>
        <w:t xml:space="preserve"> </w:t>
      </w:r>
      <w:proofErr w:type="spellStart"/>
      <w:r>
        <w:t>noastre</w:t>
      </w:r>
      <w:proofErr w:type="spellEnd"/>
      <w:r>
        <w:t xml:space="preserve"> </w:t>
      </w:r>
      <w:proofErr w:type="spellStart"/>
      <w:r>
        <w:t>via</w:t>
      </w:r>
      <w:r>
        <w:rPr>
          <w:rFonts w:ascii="Calibri" w:eastAsia="Calibri" w:hAnsi="Calibri" w:cs="Calibri"/>
        </w:rPr>
        <w:t>ț</w:t>
      </w:r>
      <w:r>
        <w:t>ă</w:t>
      </w:r>
      <w:proofErr w:type="spellEnd"/>
      <w:r>
        <w:t xml:space="preserve">, a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editorul</w:t>
      </w:r>
      <w:proofErr w:type="spellEnd"/>
      <w:r>
        <w:t xml:space="preserve"> Visual Studio Code. Visual Studio Code (VS Code) </w:t>
      </w:r>
      <w:proofErr w:type="spellStart"/>
      <w:r>
        <w:t>este</w:t>
      </w:r>
      <w:proofErr w:type="spellEnd"/>
      <w:r>
        <w:t xml:space="preserve"> un editor de cod </w:t>
      </w:r>
      <w:proofErr w:type="spellStart"/>
      <w:r>
        <w:t>sursă</w:t>
      </w:r>
      <w:proofErr w:type="spellEnd"/>
      <w:r>
        <w:t xml:space="preserve"> </w:t>
      </w:r>
      <w:proofErr w:type="spellStart"/>
      <w:r>
        <w:t>u</w:t>
      </w:r>
      <w:r>
        <w:rPr>
          <w:rFonts w:ascii="Calibri" w:eastAsia="Calibri" w:hAnsi="Calibri" w:cs="Calibri"/>
        </w:rPr>
        <w:t>ș</w:t>
      </w:r>
      <w:r>
        <w:t>or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puternic</w:t>
      </w:r>
      <w:proofErr w:type="spellEnd"/>
      <w:r>
        <w:t xml:space="preserve">, care </w:t>
      </w:r>
      <w:proofErr w:type="spellStart"/>
      <w:r>
        <w:t>rulează</w:t>
      </w:r>
      <w:proofErr w:type="spellEnd"/>
      <w:r>
        <w:t xml:space="preserve"> pe desktop </w:t>
      </w:r>
      <w:proofErr w:type="spellStart"/>
      <w:r>
        <w:rPr>
          <w:rFonts w:ascii="Calibri" w:eastAsia="Calibri" w:hAnsi="Calibri" w:cs="Calibri"/>
        </w:rPr>
        <w:t>ș</w:t>
      </w:r>
      <w:r>
        <w:t>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disponibil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Windows, macOS </w:t>
      </w:r>
      <w:proofErr w:type="spellStart"/>
      <w:r>
        <w:rPr>
          <w:rFonts w:ascii="Calibri" w:eastAsia="Calibri" w:hAnsi="Calibri" w:cs="Calibri"/>
        </w:rPr>
        <w:t>ș</w:t>
      </w:r>
      <w:r>
        <w:t>i</w:t>
      </w:r>
      <w:proofErr w:type="spellEnd"/>
      <w:r>
        <w:t xml:space="preserve"> Linux. </w:t>
      </w:r>
      <w:proofErr w:type="spellStart"/>
      <w:r>
        <w:t>Acesta</w:t>
      </w:r>
      <w:proofErr w:type="spellEnd"/>
      <w:r>
        <w:t xml:space="preserve"> vine cu </w:t>
      </w:r>
      <w:proofErr w:type="spellStart"/>
      <w:r>
        <w:t>asisten</w:t>
      </w:r>
      <w:r>
        <w:rPr>
          <w:rFonts w:ascii="Calibri" w:eastAsia="Calibri" w:hAnsi="Calibri" w:cs="Calibri"/>
        </w:rPr>
        <w:t>ț</w:t>
      </w:r>
      <w:r>
        <w:t>ă</w:t>
      </w:r>
      <w:proofErr w:type="spellEnd"/>
      <w:r>
        <w:t xml:space="preserve"> </w:t>
      </w:r>
      <w:proofErr w:type="spellStart"/>
      <w:r>
        <w:t>încorporată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JavaScript, TypeScript </w:t>
      </w:r>
      <w:proofErr w:type="spellStart"/>
      <w:r>
        <w:rPr>
          <w:rFonts w:ascii="Calibri" w:eastAsia="Calibri" w:hAnsi="Calibri" w:cs="Calibri"/>
        </w:rPr>
        <w:t>ș</w:t>
      </w:r>
      <w:r>
        <w:t>i</w:t>
      </w:r>
      <w:proofErr w:type="spellEnd"/>
      <w:r>
        <w:t xml:space="preserve"> Node.js </w:t>
      </w:r>
      <w:proofErr w:type="spellStart"/>
      <w:r>
        <w:rPr>
          <w:rFonts w:ascii="Calibri" w:eastAsia="Calibri" w:hAnsi="Calibri" w:cs="Calibri"/>
        </w:rPr>
        <w:t>ș</w:t>
      </w:r>
      <w:r>
        <w:t>i</w:t>
      </w:r>
      <w:proofErr w:type="spellEnd"/>
      <w:r>
        <w:t xml:space="preserve"> are un </w:t>
      </w:r>
      <w:proofErr w:type="spellStart"/>
      <w:r>
        <w:t>ecosistem</w:t>
      </w:r>
      <w:proofErr w:type="spellEnd"/>
      <w:r>
        <w:t xml:space="preserve"> </w:t>
      </w:r>
      <w:proofErr w:type="spellStart"/>
      <w:r>
        <w:t>bogat</w:t>
      </w:r>
      <w:proofErr w:type="spellEnd"/>
      <w:r>
        <w:t xml:space="preserve"> de </w:t>
      </w:r>
      <w:proofErr w:type="spellStart"/>
      <w:r>
        <w:t>extensii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alte</w:t>
      </w:r>
      <w:proofErr w:type="spellEnd"/>
      <w:r>
        <w:t xml:space="preserve"> limbi (cum </w:t>
      </w:r>
      <w:proofErr w:type="spellStart"/>
      <w:r>
        <w:t>ar</w:t>
      </w:r>
      <w:proofErr w:type="spellEnd"/>
      <w:r>
        <w:t xml:space="preserve"> fi C+, C#, Java, Python, PHP </w:t>
      </w:r>
      <w:proofErr w:type="spellStart"/>
      <w:r>
        <w:rPr>
          <w:rFonts w:ascii="Calibri" w:eastAsia="Calibri" w:hAnsi="Calibri" w:cs="Calibri"/>
        </w:rPr>
        <w:t>ș</w:t>
      </w:r>
      <w:r>
        <w:t>i</w:t>
      </w:r>
      <w:proofErr w:type="spellEnd"/>
      <w:r>
        <w:t xml:space="preserve"> Go) </w:t>
      </w:r>
      <w:proofErr w:type="spellStart"/>
      <w:r>
        <w:rPr>
          <w:rFonts w:ascii="Calibri" w:eastAsia="Calibri" w:hAnsi="Calibri" w:cs="Calibri"/>
        </w:rPr>
        <w:t>ș</w:t>
      </w:r>
      <w:r>
        <w:t>i</w:t>
      </w:r>
      <w:proofErr w:type="spellEnd"/>
      <w:r>
        <w:t xml:space="preserve"> runtimes (cum </w:t>
      </w:r>
      <w:proofErr w:type="spellStart"/>
      <w:r>
        <w:t>ar</w:t>
      </w:r>
      <w:proofErr w:type="spellEnd"/>
      <w:r>
        <w:t xml:space="preserve"> fi .NET </w:t>
      </w:r>
      <w:proofErr w:type="spellStart"/>
      <w:r>
        <w:rPr>
          <w:rFonts w:ascii="Calibri" w:eastAsia="Calibri" w:hAnsi="Calibri" w:cs="Calibri"/>
        </w:rPr>
        <w:t>ș</w:t>
      </w:r>
      <w:r>
        <w:t>i</w:t>
      </w:r>
      <w:proofErr w:type="spellEnd"/>
      <w:r>
        <w:t xml:space="preserve"> Unity).  </w:t>
      </w:r>
    </w:p>
    <w:p w14:paraId="4A1495BB" w14:textId="77777777" w:rsidR="009F6580" w:rsidRDefault="00000000">
      <w:pPr>
        <w:spacing w:after="0" w:line="259" w:lineRule="auto"/>
        <w:ind w:left="24" w:firstLine="0"/>
      </w:pPr>
      <w:r>
        <w:rPr>
          <w:rFonts w:ascii="Georgia" w:eastAsia="Georgia" w:hAnsi="Georgia" w:cs="Georgia"/>
          <w:b/>
          <w:i/>
          <w:color w:val="660066"/>
          <w:sz w:val="48"/>
        </w:rPr>
        <w:t xml:space="preserve"> </w:t>
      </w:r>
    </w:p>
    <w:p w14:paraId="12C10A84" w14:textId="77777777" w:rsidR="009F6580" w:rsidRDefault="00000000">
      <w:pPr>
        <w:spacing w:after="164" w:line="259" w:lineRule="auto"/>
        <w:ind w:left="24" w:firstLine="0"/>
      </w:pPr>
      <w:r>
        <w:rPr>
          <w:rFonts w:ascii="Georgia" w:eastAsia="Georgia" w:hAnsi="Georgia" w:cs="Georgia"/>
          <w:b/>
          <w:i/>
          <w:color w:val="660066"/>
          <w:sz w:val="48"/>
        </w:rPr>
        <w:lastRenderedPageBreak/>
        <w:t xml:space="preserve"> </w:t>
      </w:r>
    </w:p>
    <w:p w14:paraId="12BD2CCB" w14:textId="77777777" w:rsidR="009F6580" w:rsidRDefault="00000000">
      <w:pPr>
        <w:pStyle w:val="Heading1"/>
        <w:spacing w:after="158"/>
        <w:ind w:left="390" w:firstLine="0"/>
      </w:pPr>
      <w:bookmarkStart w:id="4" w:name="_Toc7165"/>
      <w:r>
        <w:rPr>
          <w:b/>
          <w:sz w:val="36"/>
        </w:rPr>
        <w:t>6.</w:t>
      </w:r>
      <w:r>
        <w:rPr>
          <w:rFonts w:ascii="Arial" w:eastAsia="Arial" w:hAnsi="Arial" w:cs="Arial"/>
          <w:b/>
          <w:sz w:val="36"/>
        </w:rPr>
        <w:t xml:space="preserve"> </w:t>
      </w:r>
      <w:proofErr w:type="spellStart"/>
      <w:r>
        <w:rPr>
          <w:b/>
        </w:rPr>
        <w:t>Bibliografia</w:t>
      </w:r>
      <w:proofErr w:type="spellEnd"/>
      <w:r>
        <w:rPr>
          <w:b/>
        </w:rPr>
        <w:t xml:space="preserve"> </w:t>
      </w:r>
      <w:bookmarkEnd w:id="4"/>
    </w:p>
    <w:p w14:paraId="7E6C1C1E" w14:textId="77777777" w:rsidR="009F6580" w:rsidRDefault="00000000">
      <w:pPr>
        <w:spacing w:after="154" w:line="259" w:lineRule="auto"/>
        <w:ind w:left="24" w:firstLine="0"/>
      </w:pPr>
      <w:r>
        <w:rPr>
          <w:rFonts w:ascii="Georgia" w:eastAsia="Georgia" w:hAnsi="Georgia" w:cs="Georgia"/>
          <w:b/>
          <w:i/>
          <w:color w:val="660066"/>
          <w:sz w:val="48"/>
        </w:rPr>
        <w:t xml:space="preserve"> </w:t>
      </w:r>
    </w:p>
    <w:p w14:paraId="147FA9D4" w14:textId="77777777" w:rsidR="009F6580" w:rsidRDefault="00000000">
      <w:pPr>
        <w:spacing w:after="283" w:line="259" w:lineRule="auto"/>
        <w:ind w:left="24" w:firstLine="0"/>
      </w:pPr>
      <w:r>
        <w:rPr>
          <w:rFonts w:ascii="Georgia" w:eastAsia="Georgia" w:hAnsi="Georgia" w:cs="Georgia"/>
          <w:b/>
          <w:i/>
          <w:color w:val="660066"/>
          <w:sz w:val="48"/>
        </w:rPr>
        <w:t xml:space="preserve"> </w:t>
      </w:r>
    </w:p>
    <w:p w14:paraId="00A2F878" w14:textId="77777777" w:rsidR="009F6580" w:rsidRDefault="00000000">
      <w:pPr>
        <w:numPr>
          <w:ilvl w:val="0"/>
          <w:numId w:val="3"/>
        </w:numPr>
        <w:ind w:hanging="720"/>
      </w:pPr>
      <w:hyperlink r:id="rId47">
        <w:r>
          <w:t>https://www.w3schools.com/js/default.asp</w:t>
        </w:r>
      </w:hyperlink>
      <w:hyperlink r:id="rId48">
        <w:r>
          <w:t xml:space="preserve"> </w:t>
        </w:r>
      </w:hyperlink>
    </w:p>
    <w:p w14:paraId="0722CDE4" w14:textId="77777777" w:rsidR="009F6580" w:rsidRDefault="00000000">
      <w:pPr>
        <w:numPr>
          <w:ilvl w:val="0"/>
          <w:numId w:val="3"/>
        </w:numPr>
        <w:ind w:hanging="720"/>
      </w:pPr>
      <w:hyperlink r:id="rId49">
        <w:r>
          <w:t>https://www.w3schools.com/css/default.asp</w:t>
        </w:r>
      </w:hyperlink>
      <w:hyperlink r:id="rId50">
        <w:r>
          <w:t xml:space="preserve"> </w:t>
        </w:r>
      </w:hyperlink>
    </w:p>
    <w:p w14:paraId="5D416371" w14:textId="77777777" w:rsidR="009F6580" w:rsidRDefault="00000000">
      <w:pPr>
        <w:numPr>
          <w:ilvl w:val="0"/>
          <w:numId w:val="3"/>
        </w:numPr>
        <w:ind w:hanging="720"/>
      </w:pPr>
      <w:hyperlink r:id="rId51">
        <w:r>
          <w:t>https://www.w3schools.com/html/</w:t>
        </w:r>
      </w:hyperlink>
      <w:hyperlink r:id="rId52">
        <w:r>
          <w:t xml:space="preserve"> </w:t>
        </w:r>
      </w:hyperlink>
      <w:r>
        <w:t xml:space="preserve"> </w:t>
      </w:r>
    </w:p>
    <w:p w14:paraId="3090D38F" w14:textId="77777777" w:rsidR="009F6580" w:rsidRDefault="00000000">
      <w:pPr>
        <w:numPr>
          <w:ilvl w:val="0"/>
          <w:numId w:val="3"/>
        </w:numPr>
        <w:ind w:hanging="720"/>
      </w:pPr>
      <w:hyperlink r:id="rId53">
        <w:r>
          <w:t>https://simplestepscode.com/</w:t>
        </w:r>
      </w:hyperlink>
      <w:hyperlink r:id="rId54">
        <w:r>
          <w:t xml:space="preserve"> </w:t>
        </w:r>
      </w:hyperlink>
    </w:p>
    <w:p w14:paraId="3F10ED84" w14:textId="77777777" w:rsidR="009F6580" w:rsidRDefault="00000000">
      <w:pPr>
        <w:numPr>
          <w:ilvl w:val="0"/>
          <w:numId w:val="3"/>
        </w:numPr>
        <w:ind w:hanging="720"/>
      </w:pPr>
      <w:hyperlink r:id="rId55">
        <w:r>
          <w:t>https://web.dev/learn/css/sizing/</w:t>
        </w:r>
      </w:hyperlink>
      <w:hyperlink r:id="rId56">
        <w:r>
          <w:t xml:space="preserve"> </w:t>
        </w:r>
      </w:hyperlink>
    </w:p>
    <w:p w14:paraId="0774AF42" w14:textId="77777777" w:rsidR="009F6580" w:rsidRDefault="00000000">
      <w:pPr>
        <w:numPr>
          <w:ilvl w:val="0"/>
          <w:numId w:val="3"/>
        </w:numPr>
        <w:ind w:hanging="720"/>
      </w:pPr>
      <w:hyperlink r:id="rId57">
        <w:r>
          <w:t>https://www.edupedu.ro/category/bacalaureat/</w:t>
        </w:r>
      </w:hyperlink>
      <w:hyperlink r:id="rId58">
        <w:r>
          <w:t xml:space="preserve"> </w:t>
        </w:r>
      </w:hyperlink>
    </w:p>
    <w:p w14:paraId="22742356" w14:textId="77777777" w:rsidR="009F6580" w:rsidRDefault="00000000">
      <w:pPr>
        <w:numPr>
          <w:ilvl w:val="0"/>
          <w:numId w:val="3"/>
        </w:numPr>
        <w:ind w:hanging="720"/>
      </w:pPr>
      <w:r>
        <w:t xml:space="preserve">http://bacinfo.cnlr.ro/ </w:t>
      </w:r>
    </w:p>
    <w:p w14:paraId="5C7C6219" w14:textId="77777777" w:rsidR="009F6580" w:rsidRDefault="00000000">
      <w:pPr>
        <w:spacing w:after="157" w:line="259" w:lineRule="auto"/>
        <w:ind w:left="24" w:firstLine="0"/>
      </w:pPr>
      <w:r>
        <w:t xml:space="preserve"> </w:t>
      </w:r>
    </w:p>
    <w:p w14:paraId="2ACC3A57" w14:textId="77777777" w:rsidR="009F6580" w:rsidRDefault="00000000">
      <w:pPr>
        <w:spacing w:after="157" w:line="259" w:lineRule="auto"/>
        <w:ind w:left="24" w:firstLine="0"/>
      </w:pPr>
      <w:r>
        <w:t xml:space="preserve"> </w:t>
      </w:r>
    </w:p>
    <w:p w14:paraId="77E6EC9A" w14:textId="77777777" w:rsidR="009F6580" w:rsidRDefault="00000000">
      <w:pPr>
        <w:spacing w:after="154" w:line="259" w:lineRule="auto"/>
        <w:ind w:left="24" w:firstLine="0"/>
      </w:pPr>
      <w:r>
        <w:t xml:space="preserve"> </w:t>
      </w:r>
    </w:p>
    <w:p w14:paraId="710FB758" w14:textId="77777777" w:rsidR="009F6580" w:rsidRDefault="00000000">
      <w:pPr>
        <w:spacing w:after="157" w:line="259" w:lineRule="auto"/>
        <w:ind w:left="24" w:firstLine="0"/>
      </w:pPr>
      <w:r>
        <w:t xml:space="preserve"> </w:t>
      </w:r>
    </w:p>
    <w:p w14:paraId="02F99E4A" w14:textId="77777777" w:rsidR="009F6580" w:rsidRDefault="00000000">
      <w:pPr>
        <w:spacing w:after="157" w:line="259" w:lineRule="auto"/>
        <w:ind w:left="24" w:firstLine="0"/>
      </w:pPr>
      <w:r>
        <w:t xml:space="preserve"> </w:t>
      </w:r>
    </w:p>
    <w:p w14:paraId="3D3A1EFA" w14:textId="77777777" w:rsidR="009F6580" w:rsidRDefault="00000000">
      <w:pPr>
        <w:spacing w:after="157" w:line="259" w:lineRule="auto"/>
        <w:ind w:left="24" w:firstLine="0"/>
      </w:pPr>
      <w:r>
        <w:t xml:space="preserve"> </w:t>
      </w:r>
    </w:p>
    <w:p w14:paraId="79C32919" w14:textId="77777777" w:rsidR="009F6580" w:rsidRDefault="00000000">
      <w:pPr>
        <w:spacing w:after="157" w:line="259" w:lineRule="auto"/>
        <w:ind w:left="24" w:firstLine="0"/>
      </w:pPr>
      <w:r>
        <w:t xml:space="preserve"> </w:t>
      </w:r>
    </w:p>
    <w:p w14:paraId="4F0C917A" w14:textId="77777777" w:rsidR="009F6580" w:rsidRDefault="00000000">
      <w:pPr>
        <w:spacing w:after="157" w:line="259" w:lineRule="auto"/>
        <w:ind w:left="24" w:firstLine="0"/>
      </w:pPr>
      <w:r>
        <w:t xml:space="preserve"> </w:t>
      </w:r>
    </w:p>
    <w:p w14:paraId="3035D6A7" w14:textId="77777777" w:rsidR="009F6580" w:rsidRDefault="00000000">
      <w:pPr>
        <w:spacing w:after="0" w:line="259" w:lineRule="auto"/>
        <w:ind w:left="24" w:firstLine="0"/>
      </w:pPr>
      <w:r>
        <w:lastRenderedPageBreak/>
        <w:t xml:space="preserve"> </w:t>
      </w:r>
    </w:p>
    <w:p w14:paraId="1C789CA3" w14:textId="77777777" w:rsidR="009F6580" w:rsidRDefault="00000000">
      <w:pPr>
        <w:spacing w:after="157" w:line="259" w:lineRule="auto"/>
        <w:ind w:left="24" w:firstLine="0"/>
        <w:jc w:val="both"/>
      </w:pPr>
      <w:r>
        <w:t xml:space="preserve"> </w:t>
      </w:r>
    </w:p>
    <w:p w14:paraId="5A1DD621" w14:textId="77777777" w:rsidR="009F6580" w:rsidRDefault="00000000">
      <w:pPr>
        <w:spacing w:after="157" w:line="259" w:lineRule="auto"/>
        <w:ind w:left="24" w:firstLine="0"/>
        <w:jc w:val="both"/>
      </w:pPr>
      <w:r>
        <w:t xml:space="preserve"> </w:t>
      </w:r>
    </w:p>
    <w:p w14:paraId="45ACA3AD" w14:textId="77777777" w:rsidR="009F6580" w:rsidRDefault="00000000">
      <w:pPr>
        <w:spacing w:after="157" w:line="259" w:lineRule="auto"/>
        <w:ind w:left="24" w:firstLine="0"/>
        <w:jc w:val="both"/>
      </w:pPr>
      <w:r>
        <w:t xml:space="preserve"> </w:t>
      </w:r>
    </w:p>
    <w:p w14:paraId="0B100F13" w14:textId="77777777" w:rsidR="009F6580" w:rsidRDefault="00000000">
      <w:pPr>
        <w:spacing w:after="157" w:line="259" w:lineRule="auto"/>
        <w:ind w:left="24" w:firstLine="0"/>
        <w:jc w:val="both"/>
      </w:pPr>
      <w:r>
        <w:t xml:space="preserve"> </w:t>
      </w:r>
    </w:p>
    <w:p w14:paraId="021EFC9C" w14:textId="77777777" w:rsidR="009F6580" w:rsidRDefault="00000000">
      <w:pPr>
        <w:spacing w:after="157" w:line="259" w:lineRule="auto"/>
        <w:ind w:left="24" w:firstLine="0"/>
        <w:jc w:val="both"/>
      </w:pPr>
      <w:r>
        <w:t xml:space="preserve"> </w:t>
      </w:r>
    </w:p>
    <w:p w14:paraId="79CDA2B1" w14:textId="77777777" w:rsidR="009F6580" w:rsidRDefault="00000000">
      <w:pPr>
        <w:spacing w:after="157" w:line="259" w:lineRule="auto"/>
        <w:ind w:left="24" w:firstLine="0"/>
        <w:jc w:val="both"/>
      </w:pPr>
      <w:r>
        <w:t xml:space="preserve"> </w:t>
      </w:r>
    </w:p>
    <w:p w14:paraId="60E75F15" w14:textId="77777777" w:rsidR="009F6580" w:rsidRDefault="00000000">
      <w:pPr>
        <w:spacing w:after="157" w:line="259" w:lineRule="auto"/>
        <w:ind w:left="24" w:firstLine="0"/>
        <w:jc w:val="both"/>
      </w:pPr>
      <w:r>
        <w:t xml:space="preserve"> </w:t>
      </w:r>
    </w:p>
    <w:p w14:paraId="27378012" w14:textId="77777777" w:rsidR="009F6580" w:rsidRDefault="00000000">
      <w:pPr>
        <w:spacing w:after="157" w:line="259" w:lineRule="auto"/>
        <w:ind w:left="24" w:firstLine="0"/>
        <w:jc w:val="both"/>
      </w:pPr>
      <w:r>
        <w:t xml:space="preserve"> </w:t>
      </w:r>
    </w:p>
    <w:p w14:paraId="17390B68" w14:textId="77777777" w:rsidR="009F6580" w:rsidRDefault="00000000">
      <w:pPr>
        <w:spacing w:after="157" w:line="259" w:lineRule="auto"/>
        <w:ind w:left="24" w:firstLine="0"/>
        <w:jc w:val="both"/>
      </w:pPr>
      <w:r>
        <w:t xml:space="preserve"> </w:t>
      </w:r>
    </w:p>
    <w:p w14:paraId="02775898" w14:textId="77777777" w:rsidR="009F6580" w:rsidRDefault="00000000">
      <w:pPr>
        <w:spacing w:after="0" w:line="259" w:lineRule="auto"/>
        <w:ind w:left="24" w:firstLine="0"/>
        <w:jc w:val="both"/>
      </w:pPr>
      <w:r>
        <w:t xml:space="preserve"> </w:t>
      </w:r>
    </w:p>
    <w:sectPr w:rsidR="009F6580">
      <w:footerReference w:type="even" r:id="rId59"/>
      <w:footerReference w:type="default" r:id="rId60"/>
      <w:footerReference w:type="first" r:id="rId61"/>
      <w:pgSz w:w="11906" w:h="16838"/>
      <w:pgMar w:top="1356" w:right="1423" w:bottom="1080" w:left="1392" w:header="720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111729" w14:textId="77777777" w:rsidR="00527A89" w:rsidRDefault="00527A89">
      <w:pPr>
        <w:spacing w:after="0" w:line="240" w:lineRule="auto"/>
      </w:pPr>
      <w:r>
        <w:separator/>
      </w:r>
    </w:p>
  </w:endnote>
  <w:endnote w:type="continuationSeparator" w:id="0">
    <w:p w14:paraId="765FC513" w14:textId="77777777" w:rsidR="00527A89" w:rsidRDefault="00527A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Showcard Gothic">
    <w:panose1 w:val="04020904020102020604"/>
    <w:charset w:val="00"/>
    <w:family w:val="decorative"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A579A3" w14:textId="77777777" w:rsidR="009F6580" w:rsidRDefault="00000000">
    <w:pPr>
      <w:tabs>
        <w:tab w:val="right" w:pos="9091"/>
      </w:tabs>
      <w:spacing w:after="0" w:line="259" w:lineRule="auto"/>
      <w:ind w:left="0" w:right="-5" w:firstLine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i/>
        <w:sz w:val="32"/>
      </w:rPr>
      <w:t>1</w:t>
    </w:r>
    <w:r>
      <w:rPr>
        <w:rFonts w:ascii="Calibri" w:eastAsia="Calibri" w:hAnsi="Calibri" w:cs="Calibri"/>
        <w:b/>
        <w:i/>
        <w:sz w:val="3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493848B7" w14:textId="77777777" w:rsidR="009F6580" w:rsidRDefault="00000000">
    <w:pPr>
      <w:spacing w:after="0" w:line="259" w:lineRule="auto"/>
      <w:ind w:left="24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3FF164" w14:textId="77777777" w:rsidR="009F6580" w:rsidRDefault="00000000">
    <w:pPr>
      <w:tabs>
        <w:tab w:val="right" w:pos="9091"/>
      </w:tabs>
      <w:spacing w:after="0" w:line="259" w:lineRule="auto"/>
      <w:ind w:left="0" w:right="-5" w:firstLine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i/>
        <w:sz w:val="32"/>
      </w:rPr>
      <w:t>1</w:t>
    </w:r>
    <w:r>
      <w:rPr>
        <w:rFonts w:ascii="Calibri" w:eastAsia="Calibri" w:hAnsi="Calibri" w:cs="Calibri"/>
        <w:b/>
        <w:i/>
        <w:sz w:val="3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081C4A25" w14:textId="77777777" w:rsidR="009F6580" w:rsidRDefault="00000000">
    <w:pPr>
      <w:spacing w:after="0" w:line="259" w:lineRule="auto"/>
      <w:ind w:left="24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C0128" w14:textId="77777777" w:rsidR="009F6580" w:rsidRDefault="00000000">
    <w:pPr>
      <w:tabs>
        <w:tab w:val="right" w:pos="9091"/>
      </w:tabs>
      <w:spacing w:after="0" w:line="259" w:lineRule="auto"/>
      <w:ind w:left="0" w:right="-5" w:firstLine="0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i/>
        <w:sz w:val="32"/>
      </w:rPr>
      <w:t>1</w:t>
    </w:r>
    <w:r>
      <w:rPr>
        <w:rFonts w:ascii="Calibri" w:eastAsia="Calibri" w:hAnsi="Calibri" w:cs="Calibri"/>
        <w:b/>
        <w:i/>
        <w:sz w:val="3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1F151FB8" w14:textId="77777777" w:rsidR="009F6580" w:rsidRDefault="00000000">
    <w:pPr>
      <w:spacing w:after="0" w:line="259" w:lineRule="auto"/>
      <w:ind w:left="24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061A8D" w14:textId="77777777" w:rsidR="00527A89" w:rsidRDefault="00527A89">
      <w:pPr>
        <w:spacing w:after="0" w:line="240" w:lineRule="auto"/>
      </w:pPr>
      <w:r>
        <w:separator/>
      </w:r>
    </w:p>
  </w:footnote>
  <w:footnote w:type="continuationSeparator" w:id="0">
    <w:p w14:paraId="1CC8FCFA" w14:textId="77777777" w:rsidR="00527A89" w:rsidRDefault="00527A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A273FB"/>
    <w:multiLevelType w:val="hybridMultilevel"/>
    <w:tmpl w:val="5E6230DE"/>
    <w:lvl w:ilvl="0" w:tplc="2C90F256">
      <w:start w:val="1"/>
      <w:numFmt w:val="upperRoman"/>
      <w:lvlText w:val="%1."/>
      <w:lvlJc w:val="left"/>
      <w:pPr>
        <w:ind w:left="802"/>
      </w:pPr>
      <w:rPr>
        <w:rFonts w:ascii="MS PGothic" w:eastAsia="MS PGothic" w:hAnsi="MS PGothic" w:cs="MS PGothic"/>
        <w:b w:val="0"/>
        <w:i w:val="0"/>
        <w:strike w:val="0"/>
        <w:dstrike w:val="0"/>
        <w:color w:val="00206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73BED8FC">
      <w:start w:val="1"/>
      <w:numFmt w:val="lowerLetter"/>
      <w:lvlText w:val="%2"/>
      <w:lvlJc w:val="left"/>
      <w:pPr>
        <w:ind w:left="1157"/>
      </w:pPr>
      <w:rPr>
        <w:rFonts w:ascii="MS PGothic" w:eastAsia="MS PGothic" w:hAnsi="MS PGothic" w:cs="MS PGothic"/>
        <w:b w:val="0"/>
        <w:i w:val="0"/>
        <w:strike w:val="0"/>
        <w:dstrike w:val="0"/>
        <w:color w:val="00206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B456BFEC">
      <w:start w:val="1"/>
      <w:numFmt w:val="lowerRoman"/>
      <w:lvlText w:val="%3"/>
      <w:lvlJc w:val="left"/>
      <w:pPr>
        <w:ind w:left="1877"/>
      </w:pPr>
      <w:rPr>
        <w:rFonts w:ascii="MS PGothic" w:eastAsia="MS PGothic" w:hAnsi="MS PGothic" w:cs="MS PGothic"/>
        <w:b w:val="0"/>
        <w:i w:val="0"/>
        <w:strike w:val="0"/>
        <w:dstrike w:val="0"/>
        <w:color w:val="00206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4EA6A284">
      <w:start w:val="1"/>
      <w:numFmt w:val="decimal"/>
      <w:lvlText w:val="%4"/>
      <w:lvlJc w:val="left"/>
      <w:pPr>
        <w:ind w:left="2597"/>
      </w:pPr>
      <w:rPr>
        <w:rFonts w:ascii="MS PGothic" w:eastAsia="MS PGothic" w:hAnsi="MS PGothic" w:cs="MS PGothic"/>
        <w:b w:val="0"/>
        <w:i w:val="0"/>
        <w:strike w:val="0"/>
        <w:dstrike w:val="0"/>
        <w:color w:val="00206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17FA3C30">
      <w:start w:val="1"/>
      <w:numFmt w:val="lowerLetter"/>
      <w:lvlText w:val="%5"/>
      <w:lvlJc w:val="left"/>
      <w:pPr>
        <w:ind w:left="3317"/>
      </w:pPr>
      <w:rPr>
        <w:rFonts w:ascii="MS PGothic" w:eastAsia="MS PGothic" w:hAnsi="MS PGothic" w:cs="MS PGothic"/>
        <w:b w:val="0"/>
        <w:i w:val="0"/>
        <w:strike w:val="0"/>
        <w:dstrike w:val="0"/>
        <w:color w:val="00206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6AA6E264">
      <w:start w:val="1"/>
      <w:numFmt w:val="lowerRoman"/>
      <w:lvlText w:val="%6"/>
      <w:lvlJc w:val="left"/>
      <w:pPr>
        <w:ind w:left="4037"/>
      </w:pPr>
      <w:rPr>
        <w:rFonts w:ascii="MS PGothic" w:eastAsia="MS PGothic" w:hAnsi="MS PGothic" w:cs="MS PGothic"/>
        <w:b w:val="0"/>
        <w:i w:val="0"/>
        <w:strike w:val="0"/>
        <w:dstrike w:val="0"/>
        <w:color w:val="00206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91AAB386">
      <w:start w:val="1"/>
      <w:numFmt w:val="decimal"/>
      <w:lvlText w:val="%7"/>
      <w:lvlJc w:val="left"/>
      <w:pPr>
        <w:ind w:left="4757"/>
      </w:pPr>
      <w:rPr>
        <w:rFonts w:ascii="MS PGothic" w:eastAsia="MS PGothic" w:hAnsi="MS PGothic" w:cs="MS PGothic"/>
        <w:b w:val="0"/>
        <w:i w:val="0"/>
        <w:strike w:val="0"/>
        <w:dstrike w:val="0"/>
        <w:color w:val="00206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8CAE645C">
      <w:start w:val="1"/>
      <w:numFmt w:val="lowerLetter"/>
      <w:lvlText w:val="%8"/>
      <w:lvlJc w:val="left"/>
      <w:pPr>
        <w:ind w:left="5477"/>
      </w:pPr>
      <w:rPr>
        <w:rFonts w:ascii="MS PGothic" w:eastAsia="MS PGothic" w:hAnsi="MS PGothic" w:cs="MS PGothic"/>
        <w:b w:val="0"/>
        <w:i w:val="0"/>
        <w:strike w:val="0"/>
        <w:dstrike w:val="0"/>
        <w:color w:val="00206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7D046A34">
      <w:start w:val="1"/>
      <w:numFmt w:val="lowerRoman"/>
      <w:lvlText w:val="%9"/>
      <w:lvlJc w:val="left"/>
      <w:pPr>
        <w:ind w:left="6197"/>
      </w:pPr>
      <w:rPr>
        <w:rFonts w:ascii="MS PGothic" w:eastAsia="MS PGothic" w:hAnsi="MS PGothic" w:cs="MS PGothic"/>
        <w:b w:val="0"/>
        <w:i w:val="0"/>
        <w:strike w:val="0"/>
        <w:dstrike w:val="0"/>
        <w:color w:val="00206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8B73AF5"/>
    <w:multiLevelType w:val="hybridMultilevel"/>
    <w:tmpl w:val="2A58E29A"/>
    <w:lvl w:ilvl="0" w:tplc="D794C09A">
      <w:start w:val="1"/>
      <w:numFmt w:val="decimal"/>
      <w:lvlText w:val="%1."/>
      <w:lvlJc w:val="left"/>
      <w:pPr>
        <w:ind w:left="1027"/>
      </w:pPr>
      <w:rPr>
        <w:rFonts w:ascii="MS PGothic" w:eastAsia="MS PGothic" w:hAnsi="MS PGothic" w:cs="MS PGothic"/>
        <w:b w:val="0"/>
        <w:i w:val="0"/>
        <w:strike w:val="0"/>
        <w:dstrike w:val="0"/>
        <w:color w:val="00206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8F9A69DC">
      <w:start w:val="1"/>
      <w:numFmt w:val="lowerLetter"/>
      <w:lvlText w:val="%2"/>
      <w:lvlJc w:val="left"/>
      <w:pPr>
        <w:ind w:left="1363"/>
      </w:pPr>
      <w:rPr>
        <w:rFonts w:ascii="MS PGothic" w:eastAsia="MS PGothic" w:hAnsi="MS PGothic" w:cs="MS PGothic"/>
        <w:b w:val="0"/>
        <w:i w:val="0"/>
        <w:strike w:val="0"/>
        <w:dstrike w:val="0"/>
        <w:color w:val="00206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89DC285A">
      <w:start w:val="1"/>
      <w:numFmt w:val="lowerRoman"/>
      <w:lvlText w:val="%3"/>
      <w:lvlJc w:val="left"/>
      <w:pPr>
        <w:ind w:left="2083"/>
      </w:pPr>
      <w:rPr>
        <w:rFonts w:ascii="MS PGothic" w:eastAsia="MS PGothic" w:hAnsi="MS PGothic" w:cs="MS PGothic"/>
        <w:b w:val="0"/>
        <w:i w:val="0"/>
        <w:strike w:val="0"/>
        <w:dstrike w:val="0"/>
        <w:color w:val="00206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59A4508A">
      <w:start w:val="1"/>
      <w:numFmt w:val="decimal"/>
      <w:lvlText w:val="%4"/>
      <w:lvlJc w:val="left"/>
      <w:pPr>
        <w:ind w:left="2803"/>
      </w:pPr>
      <w:rPr>
        <w:rFonts w:ascii="MS PGothic" w:eastAsia="MS PGothic" w:hAnsi="MS PGothic" w:cs="MS PGothic"/>
        <w:b w:val="0"/>
        <w:i w:val="0"/>
        <w:strike w:val="0"/>
        <w:dstrike w:val="0"/>
        <w:color w:val="00206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2EAABBE0">
      <w:start w:val="1"/>
      <w:numFmt w:val="lowerLetter"/>
      <w:lvlText w:val="%5"/>
      <w:lvlJc w:val="left"/>
      <w:pPr>
        <w:ind w:left="3523"/>
      </w:pPr>
      <w:rPr>
        <w:rFonts w:ascii="MS PGothic" w:eastAsia="MS PGothic" w:hAnsi="MS PGothic" w:cs="MS PGothic"/>
        <w:b w:val="0"/>
        <w:i w:val="0"/>
        <w:strike w:val="0"/>
        <w:dstrike w:val="0"/>
        <w:color w:val="00206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13389042">
      <w:start w:val="1"/>
      <w:numFmt w:val="lowerRoman"/>
      <w:lvlText w:val="%6"/>
      <w:lvlJc w:val="left"/>
      <w:pPr>
        <w:ind w:left="4243"/>
      </w:pPr>
      <w:rPr>
        <w:rFonts w:ascii="MS PGothic" w:eastAsia="MS PGothic" w:hAnsi="MS PGothic" w:cs="MS PGothic"/>
        <w:b w:val="0"/>
        <w:i w:val="0"/>
        <w:strike w:val="0"/>
        <w:dstrike w:val="0"/>
        <w:color w:val="00206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B5F62488">
      <w:start w:val="1"/>
      <w:numFmt w:val="decimal"/>
      <w:lvlText w:val="%7"/>
      <w:lvlJc w:val="left"/>
      <w:pPr>
        <w:ind w:left="4963"/>
      </w:pPr>
      <w:rPr>
        <w:rFonts w:ascii="MS PGothic" w:eastAsia="MS PGothic" w:hAnsi="MS PGothic" w:cs="MS PGothic"/>
        <w:b w:val="0"/>
        <w:i w:val="0"/>
        <w:strike w:val="0"/>
        <w:dstrike w:val="0"/>
        <w:color w:val="00206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F5DC93EA">
      <w:start w:val="1"/>
      <w:numFmt w:val="lowerLetter"/>
      <w:lvlText w:val="%8"/>
      <w:lvlJc w:val="left"/>
      <w:pPr>
        <w:ind w:left="5683"/>
      </w:pPr>
      <w:rPr>
        <w:rFonts w:ascii="MS PGothic" w:eastAsia="MS PGothic" w:hAnsi="MS PGothic" w:cs="MS PGothic"/>
        <w:b w:val="0"/>
        <w:i w:val="0"/>
        <w:strike w:val="0"/>
        <w:dstrike w:val="0"/>
        <w:color w:val="00206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24B22248">
      <w:start w:val="1"/>
      <w:numFmt w:val="lowerRoman"/>
      <w:lvlText w:val="%9"/>
      <w:lvlJc w:val="left"/>
      <w:pPr>
        <w:ind w:left="6403"/>
      </w:pPr>
      <w:rPr>
        <w:rFonts w:ascii="MS PGothic" w:eastAsia="MS PGothic" w:hAnsi="MS PGothic" w:cs="MS PGothic"/>
        <w:b w:val="0"/>
        <w:i w:val="0"/>
        <w:strike w:val="0"/>
        <w:dstrike w:val="0"/>
        <w:color w:val="00206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CC63115"/>
    <w:multiLevelType w:val="hybridMultilevel"/>
    <w:tmpl w:val="6602D2FC"/>
    <w:lvl w:ilvl="0" w:tplc="A2B80C1C">
      <w:start w:val="1"/>
      <w:numFmt w:val="bullet"/>
      <w:lvlText w:val=""/>
      <w:lvlJc w:val="left"/>
      <w:pPr>
        <w:ind w:left="744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DFE4E9AE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718A2A82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2F46EC52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A1967562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941A4C86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359C0C02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06BA53D4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5910523A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64348790">
    <w:abstractNumId w:val="2"/>
  </w:num>
  <w:num w:numId="2" w16cid:durableId="1123305754">
    <w:abstractNumId w:val="0"/>
  </w:num>
  <w:num w:numId="3" w16cid:durableId="13524932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580"/>
    <w:rsid w:val="003C3343"/>
    <w:rsid w:val="00527A89"/>
    <w:rsid w:val="006559DF"/>
    <w:rsid w:val="009F6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EC698"/>
  <w15:docId w15:val="{DC4F1E31-2070-47A8-BFCA-4E1902081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9" w:line="267" w:lineRule="auto"/>
      <w:ind w:left="34" w:hanging="10"/>
    </w:pPr>
    <w:rPr>
      <w:rFonts w:ascii="MS PGothic" w:eastAsia="MS PGothic" w:hAnsi="MS PGothic" w:cs="MS PGothic"/>
      <w:color w:val="000000"/>
      <w:sz w:val="4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5" w:line="259" w:lineRule="auto"/>
      <w:ind w:left="38" w:hanging="10"/>
      <w:jc w:val="center"/>
      <w:outlineLvl w:val="0"/>
    </w:pPr>
    <w:rPr>
      <w:rFonts w:ascii="Georgia" w:eastAsia="Georgia" w:hAnsi="Georgia" w:cs="Georgia"/>
      <w:i/>
      <w:color w:val="660066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Georgia" w:eastAsia="Georgia" w:hAnsi="Georgia" w:cs="Georgia"/>
      <w:i/>
      <w:color w:val="660066"/>
      <w:sz w:val="48"/>
    </w:rPr>
  </w:style>
  <w:style w:type="paragraph" w:styleId="TOC1">
    <w:name w:val="toc 1"/>
    <w:hidden/>
    <w:pPr>
      <w:spacing w:after="59" w:line="259" w:lineRule="auto"/>
      <w:ind w:left="409" w:right="1650" w:hanging="10"/>
    </w:pPr>
    <w:rPr>
      <w:rFonts w:ascii="Gadugi" w:eastAsia="Gadugi" w:hAnsi="Gadugi" w:cs="Gadugi"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www.w3schools.com/js/default.asp" TargetMode="External"/><Relationship Id="rId50" Type="http://schemas.openxmlformats.org/officeDocument/2006/relationships/hyperlink" Target="https://www.w3schools.com/css/default.asp" TargetMode="External"/><Relationship Id="rId55" Type="http://schemas.openxmlformats.org/officeDocument/2006/relationships/hyperlink" Target="https://web.dev/learn/css/sizing/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jpeg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hyperlink" Target="https://simplestepscode.com/" TargetMode="External"/><Relationship Id="rId58" Type="http://schemas.openxmlformats.org/officeDocument/2006/relationships/hyperlink" Target="https://www.edupedu.ro/category/bacalaureat/" TargetMode="External"/><Relationship Id="rId5" Type="http://schemas.openxmlformats.org/officeDocument/2006/relationships/footnotes" Target="footnotes.xml"/><Relationship Id="rId61" Type="http://schemas.openxmlformats.org/officeDocument/2006/relationships/footer" Target="footer3.xml"/><Relationship Id="rId19" Type="http://schemas.openxmlformats.org/officeDocument/2006/relationships/image" Target="media/image1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hyperlink" Target="https://www.w3schools.com/js/default.asp" TargetMode="External"/><Relationship Id="rId56" Type="http://schemas.openxmlformats.org/officeDocument/2006/relationships/hyperlink" Target="https://web.dev/learn/css/sizing/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www.w3schools.com/html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jpeg"/><Relationship Id="rId54" Type="http://schemas.openxmlformats.org/officeDocument/2006/relationships/hyperlink" Target="https://simplestepscode.com/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www.w3schools.com/css/default.asp" TargetMode="External"/><Relationship Id="rId57" Type="http://schemas.openxmlformats.org/officeDocument/2006/relationships/hyperlink" Target="https://www.edupedu.ro/category/bacalaureat/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jpg"/><Relationship Id="rId44" Type="http://schemas.openxmlformats.org/officeDocument/2006/relationships/image" Target="media/image38.png"/><Relationship Id="rId52" Type="http://schemas.openxmlformats.org/officeDocument/2006/relationships/hyperlink" Target="https://www.w3schools.com/html/" TargetMode="External"/><Relationship Id="rId6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~WRL0002.tmp</Template>
  <TotalTime>2</TotalTime>
  <Pages>1</Pages>
  <Words>780</Words>
  <Characters>4450</Characters>
  <Application>Microsoft Office Word</Application>
  <DocSecurity>0</DocSecurity>
  <Lines>37</Lines>
  <Paragraphs>10</Paragraphs>
  <ScaleCrop>false</ScaleCrop>
  <Company/>
  <LinksUpToDate>false</LinksUpToDate>
  <CharactersWithSpaces>5220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CĂTĂLINA-IULIANA UNGUREAN</cp:lastModifiedBy>
  <cp:revision>3</cp:revision>
  <dcterms:created xsi:type="dcterms:W3CDTF">2024-06-13T08:48:00Z</dcterms:created>
  <dcterms:modified xsi:type="dcterms:W3CDTF">2024-06-13T08:48:00Z</dcterms:modified>
</cp:coreProperties>
</file>